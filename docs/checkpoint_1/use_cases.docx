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5F654" w14:textId="77777777" w:rsidR="003423F0" w:rsidRDefault="00000000">
      <w:pPr>
        <w:pStyle w:val="Heading3"/>
      </w:pPr>
      <w:bookmarkStart w:id="0" w:name="use-case-documents"/>
      <w:r>
        <w:t>Use Case Documents</w:t>
      </w:r>
      <w:bookmarkEnd w:id="0"/>
    </w:p>
    <w:p w14:paraId="48B802F4" w14:textId="77777777" w:rsidR="003423F0" w:rsidRDefault="00000000">
      <w:pPr>
        <w:pStyle w:val="Heading4"/>
      </w:pPr>
      <w:bookmarkStart w:id="1" w:name="use-case-uc-1-sign-up"/>
      <w:r>
        <w:t>Use Case UC-1: Sign Up</w:t>
      </w:r>
      <w:bookmarkEnd w:id="1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9"/>
        <w:gridCol w:w="7511"/>
      </w:tblGrid>
      <w:tr w:rsidR="003423F0" w14:paraId="2D86B39D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6563004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7D0070" w14:textId="77777777" w:rsidR="003423F0" w:rsidRDefault="00000000">
            <w:pPr>
              <w:pStyle w:val="TableHeading"/>
            </w:pPr>
            <w:r>
              <w:t>UC-1: Sign Up</w:t>
            </w:r>
          </w:p>
        </w:tc>
      </w:tr>
      <w:tr w:rsidR="003423F0" w14:paraId="22044E7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3A5493B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F722F2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24A4BAA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43200C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C3126A8" w14:textId="77777777" w:rsidR="003423F0" w:rsidRDefault="00000000">
            <w:pPr>
              <w:pStyle w:val="TableContents"/>
            </w:pPr>
            <w:r>
              <w:t>User registers for a new account.</w:t>
            </w:r>
          </w:p>
        </w:tc>
      </w:tr>
      <w:tr w:rsidR="003423F0" w14:paraId="392AF4F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992DF2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848D3C" w14:textId="77777777" w:rsidR="003423F0" w:rsidRDefault="00000000">
            <w:pPr>
              <w:pStyle w:val="TableContents"/>
            </w:pPr>
            <w:r>
              <w:t>User decides to create a new account.</w:t>
            </w:r>
          </w:p>
        </w:tc>
      </w:tr>
      <w:tr w:rsidR="003423F0" w14:paraId="325D4BF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0055E9C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0B5234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5E521F2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038099D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0D59F6E" w14:textId="77777777" w:rsidR="003423F0" w:rsidRDefault="00000000">
            <w:pPr>
              <w:pStyle w:val="TableContents"/>
            </w:pPr>
            <w:r>
              <w:t>User successfully registers for an account.</w:t>
            </w:r>
          </w:p>
        </w:tc>
      </w:tr>
      <w:tr w:rsidR="003423F0" w14:paraId="767580D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F829728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ED878A" w14:textId="77777777" w:rsidR="003423F0" w:rsidRDefault="00000000">
            <w:pPr>
              <w:pStyle w:val="TableContents"/>
            </w:pPr>
            <w:r>
              <w:t>1. User provides required registration information.</w:t>
            </w:r>
            <w:r>
              <w:br/>
              <w:t>2. User clicks on the "Sign Up" button.</w:t>
            </w:r>
            <w:r>
              <w:br/>
              <w:t>3. System creates a new account for the user.</w:t>
            </w:r>
            <w:r>
              <w:br/>
              <w:t>4. System displays a success message.</w:t>
            </w:r>
          </w:p>
        </w:tc>
      </w:tr>
      <w:tr w:rsidR="003423F0" w14:paraId="3262D16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DC8B6E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BDDADD6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0F04E0F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07E3D7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BC61E9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provides incomplete or invalid information.</w:t>
            </w:r>
            <w:r>
              <w:br/>
              <w:t>1. User receives an error message prompting to correct the information.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tries to sign up with an existing email or username.</w:t>
            </w:r>
            <w:r>
              <w:br/>
              <w:t>1. User receives an error message indicating the email or username is already in use.</w:t>
            </w:r>
          </w:p>
        </w:tc>
      </w:tr>
      <w:tr w:rsidR="003423F0" w14:paraId="7C432B0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373BD9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6FFBEAF" w14:textId="77777777" w:rsidR="003423F0" w:rsidRDefault="00000000">
            <w:pPr>
              <w:pStyle w:val="TableContents"/>
            </w:pPr>
            <w:r>
              <w:t>High</w:t>
            </w:r>
          </w:p>
        </w:tc>
      </w:tr>
    </w:tbl>
    <w:p w14:paraId="37D64ACA" w14:textId="77777777" w:rsidR="003423F0" w:rsidRDefault="00000000">
      <w:pPr>
        <w:pStyle w:val="Firstparagraph"/>
      </w:pPr>
      <w:r>
        <w:rPr>
          <w:noProof/>
        </w:rPr>
        <w:drawing>
          <wp:inline distT="0" distB="0" distL="0" distR="0" wp14:anchorId="3DD7A2FF" wp14:editId="1494F57E">
            <wp:extent cx="5162546" cy="3162296"/>
            <wp:effectExtent l="0" t="0" r="0" b="0"/>
            <wp:docPr id="222956496" name="im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46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FF77B" w14:textId="77777777" w:rsidR="003423F0" w:rsidRDefault="00000000">
      <w:pPr>
        <w:pStyle w:val="Heading4"/>
      </w:pPr>
      <w:bookmarkStart w:id="2" w:name="use-case-uc-2-sign-in"/>
      <w:r>
        <w:lastRenderedPageBreak/>
        <w:t>Use Case UC-2: Sign In</w:t>
      </w:r>
      <w:bookmarkEnd w:id="2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2"/>
        <w:gridCol w:w="7518"/>
      </w:tblGrid>
      <w:tr w:rsidR="003423F0" w14:paraId="575C0F5A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C60A32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81D1D7" w14:textId="77777777" w:rsidR="003423F0" w:rsidRDefault="00000000">
            <w:pPr>
              <w:pStyle w:val="TableHeading"/>
            </w:pPr>
            <w:r>
              <w:t>UC-2: Sign In</w:t>
            </w:r>
          </w:p>
        </w:tc>
      </w:tr>
      <w:tr w:rsidR="003423F0" w14:paraId="35E4E2B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C5DF45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12F8F0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47DEEC2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8DB2515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2A67D9" w14:textId="77777777" w:rsidR="003423F0" w:rsidRDefault="00000000">
            <w:pPr>
              <w:pStyle w:val="TableContents"/>
            </w:pPr>
            <w:r>
              <w:t>User logs into their account.</w:t>
            </w:r>
          </w:p>
        </w:tc>
      </w:tr>
      <w:tr w:rsidR="003423F0" w14:paraId="6F40131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E15E1BE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882067F" w14:textId="77777777" w:rsidR="003423F0" w:rsidRDefault="00000000">
            <w:pPr>
              <w:pStyle w:val="TableContents"/>
            </w:pPr>
            <w:r>
              <w:t>User decides to log in.</w:t>
            </w:r>
          </w:p>
        </w:tc>
      </w:tr>
      <w:tr w:rsidR="003423F0" w14:paraId="7C7C03F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82A7610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0000992" w14:textId="77777777" w:rsidR="003423F0" w:rsidRDefault="00000000">
            <w:pPr>
              <w:pStyle w:val="TableContents"/>
            </w:pPr>
            <w:r>
              <w:t>User has already registered for an account.</w:t>
            </w:r>
          </w:p>
        </w:tc>
      </w:tr>
      <w:tr w:rsidR="003423F0" w14:paraId="4C5C1E0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B2454C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E195199" w14:textId="77777777" w:rsidR="003423F0" w:rsidRDefault="00000000">
            <w:pPr>
              <w:pStyle w:val="TableContents"/>
            </w:pPr>
            <w:r>
              <w:t>User successfully logs into their account.</w:t>
            </w:r>
          </w:p>
        </w:tc>
      </w:tr>
      <w:tr w:rsidR="003423F0" w14:paraId="47D0F51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F86B94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43C45D" w14:textId="77777777" w:rsidR="003423F0" w:rsidRDefault="00000000">
            <w:pPr>
              <w:pStyle w:val="TableContents"/>
            </w:pPr>
            <w:r>
              <w:t>1. User enters their username/email and password.</w:t>
            </w:r>
            <w:r>
              <w:br/>
              <w:t>2. User clicks on the "Sign In" button.</w:t>
            </w:r>
            <w:r>
              <w:br/>
              <w:t>3. System verifies the credentials.</w:t>
            </w:r>
            <w:r>
              <w:br/>
              <w:t>4. System logs the user into their account.</w:t>
            </w:r>
            <w:r>
              <w:br/>
              <w:t>5. System redirects the user to their profile page.</w:t>
            </w:r>
          </w:p>
        </w:tc>
      </w:tr>
      <w:tr w:rsidR="003423F0" w14:paraId="164B789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57038A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2FA7F7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72303B4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5ED641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94E76CC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enters incorrect username/email or password.</w:t>
            </w:r>
            <w:r>
              <w:br/>
              <w:t>1. User receives an error message indicating incorrect credentials.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tries to sign in with a deactivated or suspended account.</w:t>
            </w:r>
            <w:r>
              <w:br/>
              <w:t>1. User receives an error message indicating the account is deactivated or suspended.</w:t>
            </w:r>
          </w:p>
        </w:tc>
      </w:tr>
      <w:tr w:rsidR="003423F0" w14:paraId="1BC5DD5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F5E5A4C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BAF140" w14:textId="77777777" w:rsidR="003423F0" w:rsidRDefault="00000000">
            <w:pPr>
              <w:pStyle w:val="TableContents"/>
            </w:pPr>
            <w:r>
              <w:t>High</w:t>
            </w:r>
          </w:p>
        </w:tc>
      </w:tr>
    </w:tbl>
    <w:p w14:paraId="10C9628C" w14:textId="77777777" w:rsidR="003423F0" w:rsidRDefault="00000000">
      <w:pPr>
        <w:pStyle w:val="Firstparagraph"/>
      </w:pPr>
      <w:r>
        <w:rPr>
          <w:noProof/>
        </w:rPr>
        <w:drawing>
          <wp:inline distT="0" distB="0" distL="0" distR="0" wp14:anchorId="319AA8FC" wp14:editId="15518698">
            <wp:extent cx="5372100" cy="3162296"/>
            <wp:effectExtent l="0" t="0" r="0" b="0"/>
            <wp:docPr id="1885412332" name="im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D645B7" w14:textId="77777777" w:rsidR="003423F0" w:rsidRDefault="00000000">
      <w:pPr>
        <w:pStyle w:val="Heading4"/>
      </w:pPr>
      <w:bookmarkStart w:id="3" w:name="use-case-uc-3-view-profile"/>
      <w:r>
        <w:t>Use Case UC-3: View Profile</w:t>
      </w:r>
      <w:bookmarkEnd w:id="3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22"/>
        <w:gridCol w:w="7128"/>
      </w:tblGrid>
      <w:tr w:rsidR="003423F0" w14:paraId="6E52DE55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3D4170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C045C3A" w14:textId="77777777" w:rsidR="003423F0" w:rsidRDefault="00000000">
            <w:pPr>
              <w:pStyle w:val="TableHeading"/>
            </w:pPr>
            <w:r>
              <w:t>UC-3: View Profile</w:t>
            </w:r>
          </w:p>
        </w:tc>
      </w:tr>
      <w:tr w:rsidR="003423F0" w14:paraId="02FC137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C2844BB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E1C2D4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2B8F584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B83648B" w14:textId="77777777" w:rsidR="003423F0" w:rsidRDefault="00000000">
            <w:pPr>
              <w:pStyle w:val="TableContents"/>
            </w:pPr>
            <w:r>
              <w:lastRenderedPageBreak/>
              <w:t>Description: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B4F7B3" w14:textId="77777777" w:rsidR="003423F0" w:rsidRDefault="00000000">
            <w:pPr>
              <w:pStyle w:val="TableContents"/>
            </w:pPr>
            <w:r>
              <w:t>User views their own profile information.</w:t>
            </w:r>
          </w:p>
        </w:tc>
      </w:tr>
      <w:tr w:rsidR="003423F0" w14:paraId="0F1888C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3A9C39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487F6EC" w14:textId="77777777" w:rsidR="003423F0" w:rsidRDefault="00000000">
            <w:pPr>
              <w:pStyle w:val="TableContents"/>
            </w:pPr>
            <w:r>
              <w:t>User navigates to the profile page.</w:t>
            </w:r>
          </w:p>
        </w:tc>
      </w:tr>
      <w:tr w:rsidR="003423F0" w14:paraId="4EB26CC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437031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33C8FE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4143B93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04B49D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91B119" w14:textId="77777777" w:rsidR="003423F0" w:rsidRDefault="00000000">
            <w:pPr>
              <w:pStyle w:val="TableContents"/>
            </w:pPr>
            <w:r>
              <w:t>User successfully views their profile.</w:t>
            </w:r>
          </w:p>
        </w:tc>
      </w:tr>
      <w:tr w:rsidR="003423F0" w14:paraId="08AE102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244D9D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1C25E72" w14:textId="77777777" w:rsidR="003423F0" w:rsidRDefault="00000000">
            <w:pPr>
              <w:pStyle w:val="TableContents"/>
            </w:pPr>
            <w:r>
              <w:t>1. User navigates to the profile page.</w:t>
            </w:r>
            <w:r>
              <w:br/>
              <w:t>2. System retrieves and displays the user's profile information.</w:t>
            </w:r>
          </w:p>
        </w:tc>
      </w:tr>
      <w:tr w:rsidR="003423F0" w14:paraId="327C201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8AEB915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FF1959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1ECC596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E79AAC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25AF8B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07C8435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8E0867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E51E4E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28CD4D5C" w14:textId="77777777" w:rsidR="003423F0" w:rsidRDefault="00000000">
      <w:pPr>
        <w:pStyle w:val="Firstparagraph"/>
      </w:pPr>
      <w:r>
        <w:rPr>
          <w:noProof/>
        </w:rPr>
        <w:drawing>
          <wp:inline distT="0" distB="0" distL="0" distR="0" wp14:anchorId="73A52DC9" wp14:editId="22DA7D8B">
            <wp:extent cx="3848096" cy="1809753"/>
            <wp:effectExtent l="0" t="0" r="0" b="0"/>
            <wp:docPr id="287112771" name="im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96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71D7E96" w14:textId="77777777" w:rsidR="003423F0" w:rsidRDefault="00000000">
      <w:pPr>
        <w:pStyle w:val="Heading4"/>
      </w:pPr>
      <w:bookmarkStart w:id="4" w:name="use-case-uc-4-create-post"/>
      <w:r>
        <w:t>Use Case UC-4: Create Post</w:t>
      </w:r>
      <w:bookmarkEnd w:id="4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16"/>
        <w:gridCol w:w="7534"/>
      </w:tblGrid>
      <w:tr w:rsidR="003423F0" w14:paraId="510290B0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18E3B39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82E7C6" w14:textId="77777777" w:rsidR="003423F0" w:rsidRDefault="00000000">
            <w:pPr>
              <w:pStyle w:val="TableHeading"/>
            </w:pPr>
            <w:r>
              <w:t>UC-4: Create Post</w:t>
            </w:r>
          </w:p>
        </w:tc>
      </w:tr>
      <w:tr w:rsidR="003423F0" w14:paraId="6CF637B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A759038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2A9DD8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3BFCDFE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C455ED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21350C" w14:textId="77777777" w:rsidR="003423F0" w:rsidRDefault="00000000">
            <w:pPr>
              <w:pStyle w:val="TableContents"/>
            </w:pPr>
            <w:r>
              <w:t>User creates a new post to share with others.</w:t>
            </w:r>
          </w:p>
        </w:tc>
      </w:tr>
      <w:tr w:rsidR="003423F0" w14:paraId="49DC33E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278DBE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759B85" w14:textId="77777777" w:rsidR="003423F0" w:rsidRDefault="00000000">
            <w:pPr>
              <w:pStyle w:val="TableContents"/>
            </w:pPr>
            <w:r>
              <w:t>User decides to create a new post.</w:t>
            </w:r>
          </w:p>
        </w:tc>
      </w:tr>
      <w:tr w:rsidR="003423F0" w14:paraId="22013D3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C0F98B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32194B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3C0A067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4975C0D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B3211C" w14:textId="77777777" w:rsidR="003423F0" w:rsidRDefault="00000000">
            <w:pPr>
              <w:pStyle w:val="TableContents"/>
            </w:pPr>
            <w:r>
              <w:t>New post is successfully created and visible to others.</w:t>
            </w:r>
          </w:p>
        </w:tc>
      </w:tr>
      <w:tr w:rsidR="003423F0" w14:paraId="7AC019C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A6CE28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3FC6F3" w14:textId="77777777" w:rsidR="003423F0" w:rsidRDefault="00000000">
            <w:pPr>
              <w:pStyle w:val="TableContents"/>
            </w:pPr>
            <w:r>
              <w:t>1. User navigates to the "Create Post" section.</w:t>
            </w:r>
            <w:r>
              <w:br/>
              <w:t>2. User enters post content and attaches media if desired.</w:t>
            </w:r>
            <w:r>
              <w:br/>
              <w:t>3. User clicks on the "Post" button.</w:t>
            </w:r>
            <w:r>
              <w:br/>
              <w:t>4. System saves the post and displays it to the user and others.</w:t>
            </w:r>
          </w:p>
        </w:tc>
      </w:tr>
      <w:tr w:rsidR="003423F0" w14:paraId="69F0B42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A9449A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B99E0A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082F325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3C4A28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DF5C263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tries to post without entering any content.</w:t>
            </w:r>
            <w:r>
              <w:br/>
              <w:t>1. User receives an error message prompting to enter post content.</w:t>
            </w:r>
            <w:r>
              <w:br/>
            </w:r>
            <w:r>
              <w:rPr>
                <w:b/>
                <w:bCs/>
              </w:rPr>
              <w:t>Exception #2:</w:t>
            </w:r>
            <w:r>
              <w:t xml:space="preserve"> User encounters a technical issue while posting.</w:t>
            </w:r>
            <w:r>
              <w:br/>
              <w:t>1. User receives an error message indicating the issue and is prompted to try again later.</w:t>
            </w:r>
          </w:p>
        </w:tc>
      </w:tr>
      <w:tr w:rsidR="003423F0" w14:paraId="5ACE1DA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5AB46D8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6C97D05" w14:textId="77777777" w:rsidR="003423F0" w:rsidRDefault="00000000">
            <w:pPr>
              <w:pStyle w:val="TableContents"/>
            </w:pPr>
            <w:r>
              <w:t>High</w:t>
            </w:r>
          </w:p>
        </w:tc>
      </w:tr>
    </w:tbl>
    <w:p w14:paraId="30538A26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30F0B59" wp14:editId="6333249B">
            <wp:extent cx="4410078" cy="2533646"/>
            <wp:effectExtent l="0" t="0" r="0" b="0"/>
            <wp:docPr id="1368405101" name="im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8" cy="2533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E7936C" w14:textId="77777777" w:rsidR="003423F0" w:rsidRDefault="00000000">
      <w:pPr>
        <w:pStyle w:val="Heading4"/>
      </w:pPr>
      <w:bookmarkStart w:id="5" w:name="use-case-uc-5-search"/>
      <w:r>
        <w:t>Use Case UC-5: Search</w:t>
      </w:r>
      <w:bookmarkEnd w:id="5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9"/>
        <w:gridCol w:w="7451"/>
      </w:tblGrid>
      <w:tr w:rsidR="003423F0" w14:paraId="7E05E0DA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0F51E1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0C4EEB1" w14:textId="77777777" w:rsidR="003423F0" w:rsidRDefault="00000000">
            <w:pPr>
              <w:pStyle w:val="TableHeading"/>
            </w:pPr>
            <w:r>
              <w:t>UC-5: Search</w:t>
            </w:r>
          </w:p>
        </w:tc>
      </w:tr>
      <w:tr w:rsidR="003423F0" w14:paraId="62E6372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900242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B36995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704E5F3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4DF55BF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E95427" w14:textId="77777777" w:rsidR="003423F0" w:rsidRDefault="00000000">
            <w:pPr>
              <w:pStyle w:val="TableContents"/>
            </w:pPr>
            <w:r>
              <w:t>User searches for other users or posts based on specific keywords or criteria.</w:t>
            </w:r>
          </w:p>
        </w:tc>
      </w:tr>
      <w:tr w:rsidR="003423F0" w14:paraId="41C972E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A7B559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E4CE42" w14:textId="77777777" w:rsidR="003423F0" w:rsidRDefault="00000000">
            <w:pPr>
              <w:pStyle w:val="TableContents"/>
            </w:pPr>
            <w:r>
              <w:t>User decides to perform a search.</w:t>
            </w:r>
          </w:p>
        </w:tc>
      </w:tr>
      <w:tr w:rsidR="003423F0" w14:paraId="177055F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4AA35F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6A69FA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1A7E0A2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9EBCC5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3BCBBD1" w14:textId="77777777" w:rsidR="003423F0" w:rsidRDefault="00000000">
            <w:pPr>
              <w:pStyle w:val="TableContents"/>
            </w:pPr>
            <w:r>
              <w:t>Search results matching the query are displayed to the user.</w:t>
            </w:r>
          </w:p>
        </w:tc>
      </w:tr>
      <w:tr w:rsidR="003423F0" w14:paraId="42EB547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0577F95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C67109" w14:textId="77777777" w:rsidR="003423F0" w:rsidRDefault="00000000">
            <w:pPr>
              <w:pStyle w:val="TableContents"/>
            </w:pPr>
            <w:r>
              <w:t>1. User enters keywords or criteria into the search bar.</w:t>
            </w:r>
            <w:r>
              <w:br/>
              <w:t>2. User submits the search query.</w:t>
            </w:r>
            <w:r>
              <w:br/>
              <w:t>3. System retrieves and displays relevant search results.</w:t>
            </w:r>
          </w:p>
        </w:tc>
      </w:tr>
      <w:tr w:rsidR="003423F0" w14:paraId="1704934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91520AA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93111F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3D7B34F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93BDED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E9F57B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34CA83A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AACCECA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85DF0C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5829BBFE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C102EE4" wp14:editId="53E3BFD6">
            <wp:extent cx="2247896" cy="2838453"/>
            <wp:effectExtent l="0" t="0" r="0" b="0"/>
            <wp:docPr id="1563154587" name="im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896" cy="2838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1DD1B2" w14:textId="77777777" w:rsidR="003423F0" w:rsidRDefault="00000000">
      <w:pPr>
        <w:pStyle w:val="Heading4"/>
      </w:pPr>
      <w:bookmarkStart w:id="6" w:name="use-case-uc-6-view-notifications"/>
      <w:r>
        <w:t>Use Case UC-6: View Notifications</w:t>
      </w:r>
      <w:bookmarkEnd w:id="6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9"/>
        <w:gridCol w:w="7651"/>
      </w:tblGrid>
      <w:tr w:rsidR="003423F0" w14:paraId="54C51D17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026C03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F67A78" w14:textId="77777777" w:rsidR="003423F0" w:rsidRDefault="00000000">
            <w:pPr>
              <w:pStyle w:val="TableHeading"/>
            </w:pPr>
            <w:r>
              <w:t>UC-6: View Notifications</w:t>
            </w:r>
          </w:p>
        </w:tc>
      </w:tr>
      <w:tr w:rsidR="003423F0" w14:paraId="722F7CC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8F9F0D8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99611E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3A9C5CA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2D31066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28E9C1" w14:textId="77777777" w:rsidR="003423F0" w:rsidRDefault="00000000">
            <w:pPr>
              <w:pStyle w:val="TableContents"/>
            </w:pPr>
            <w:r>
              <w:t>User views notifications related to their account activity, such as new followers, likes, comments, or messages.</w:t>
            </w:r>
          </w:p>
        </w:tc>
      </w:tr>
      <w:tr w:rsidR="003423F0" w14:paraId="4FF61BA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B9ADD04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1DA956" w14:textId="77777777" w:rsidR="003423F0" w:rsidRDefault="00000000">
            <w:pPr>
              <w:pStyle w:val="TableContents"/>
            </w:pPr>
            <w:r>
              <w:t>User accesses the notifications section.</w:t>
            </w:r>
          </w:p>
        </w:tc>
      </w:tr>
      <w:tr w:rsidR="003423F0" w14:paraId="28485C9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8F1C6D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423DC4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0E7DDF0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143B1B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2C747E" w14:textId="77777777" w:rsidR="003423F0" w:rsidRDefault="00000000">
            <w:pPr>
              <w:pStyle w:val="TableContents"/>
            </w:pPr>
            <w:r>
              <w:t>User successfully views their notifications.</w:t>
            </w:r>
          </w:p>
        </w:tc>
      </w:tr>
      <w:tr w:rsidR="003423F0" w14:paraId="0559C00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E15CBF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9AFB905" w14:textId="77777777" w:rsidR="003423F0" w:rsidRDefault="00000000">
            <w:pPr>
              <w:pStyle w:val="TableContents"/>
            </w:pPr>
            <w:r>
              <w:t>1. User navigates to the notifications section.</w:t>
            </w:r>
            <w:r>
              <w:br/>
              <w:t>2. System retrieves and displays the user's notifications.</w:t>
            </w:r>
          </w:p>
        </w:tc>
      </w:tr>
      <w:tr w:rsidR="003423F0" w14:paraId="4BB86D5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294DEC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E9F2E1A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25FA589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4790E6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8EAFC8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17C38C3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026210E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CEDB66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43E690EA" w14:textId="77777777" w:rsidR="003423F0" w:rsidRDefault="00000000">
      <w:pPr>
        <w:pStyle w:val="Firstparagraph"/>
      </w:pPr>
      <w:r>
        <w:rPr>
          <w:noProof/>
        </w:rPr>
        <w:drawing>
          <wp:inline distT="0" distB="0" distL="0" distR="0" wp14:anchorId="63435ADE" wp14:editId="2A01E698">
            <wp:extent cx="3486149" cy="1809753"/>
            <wp:effectExtent l="0" t="0" r="0" b="0"/>
            <wp:docPr id="1315080785" name="im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49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F523BAB" w14:textId="77777777" w:rsidR="003423F0" w:rsidRDefault="00000000">
      <w:pPr>
        <w:pStyle w:val="Heading4"/>
      </w:pPr>
      <w:bookmarkStart w:id="7" w:name="use-case-uc-7-follow-user"/>
      <w:r>
        <w:lastRenderedPageBreak/>
        <w:t>Use Case UC-7: Follow User</w:t>
      </w:r>
      <w:bookmarkEnd w:id="7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16"/>
        <w:gridCol w:w="7134"/>
      </w:tblGrid>
      <w:tr w:rsidR="003423F0" w14:paraId="61E73BF0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0C80716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C4831F" w14:textId="77777777" w:rsidR="003423F0" w:rsidRDefault="00000000">
            <w:pPr>
              <w:pStyle w:val="TableHeading"/>
            </w:pPr>
            <w:r>
              <w:t>UC-7: Follow User</w:t>
            </w:r>
          </w:p>
        </w:tc>
      </w:tr>
      <w:tr w:rsidR="003423F0" w14:paraId="39ED30A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F353CE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E2FC12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0362FF3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706902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279529D" w14:textId="77777777" w:rsidR="003423F0" w:rsidRDefault="00000000">
            <w:pPr>
              <w:pStyle w:val="TableContents"/>
            </w:pPr>
            <w:r>
              <w:t>User follows another user to receive updates on their activity.</w:t>
            </w:r>
          </w:p>
        </w:tc>
      </w:tr>
      <w:tr w:rsidR="003423F0" w14:paraId="37E3881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E4D073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01D877C" w14:textId="77777777" w:rsidR="003423F0" w:rsidRDefault="00000000">
            <w:pPr>
              <w:pStyle w:val="TableContents"/>
            </w:pPr>
            <w:r>
              <w:t>User decides to follow another user.</w:t>
            </w:r>
          </w:p>
        </w:tc>
      </w:tr>
      <w:tr w:rsidR="003423F0" w14:paraId="1B94009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E826BB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B22A801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68EE0FE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E651C2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9DB30DA" w14:textId="77777777" w:rsidR="003423F0" w:rsidRDefault="00000000">
            <w:pPr>
              <w:pStyle w:val="TableContents"/>
            </w:pPr>
            <w:r>
              <w:t>User successfully follows the selected user.</w:t>
            </w:r>
          </w:p>
        </w:tc>
      </w:tr>
      <w:tr w:rsidR="003423F0" w14:paraId="293E595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FE61DAB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A0CD46F" w14:textId="77777777" w:rsidR="003423F0" w:rsidRDefault="00000000">
            <w:pPr>
              <w:pStyle w:val="TableContents"/>
            </w:pPr>
            <w:r>
              <w:t>1. User navigates to the profile of the user they want to follow.</w:t>
            </w:r>
            <w:r>
              <w:br/>
              <w:t>2. User clicks on the "Follow" button.</w:t>
            </w:r>
          </w:p>
        </w:tc>
      </w:tr>
      <w:tr w:rsidR="003423F0" w14:paraId="66BA436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F69FEB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B61EC7D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7CE4DC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B80DDA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F8125A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5A4FDAB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E5C0AE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31DD3B6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4487549C" w14:textId="77777777" w:rsidR="003423F0" w:rsidRDefault="00000000">
      <w:pPr>
        <w:pStyle w:val="Firstparagraph"/>
      </w:pPr>
      <w:r>
        <w:rPr>
          <w:noProof/>
        </w:rPr>
        <w:drawing>
          <wp:inline distT="0" distB="0" distL="0" distR="0" wp14:anchorId="25F816EF" wp14:editId="39948DC4">
            <wp:extent cx="3057525" cy="2324103"/>
            <wp:effectExtent l="0" t="0" r="0" b="0"/>
            <wp:docPr id="306170057" name="im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241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C5B73F" w14:textId="77777777" w:rsidR="003423F0" w:rsidRDefault="00000000">
      <w:pPr>
        <w:pStyle w:val="Heading4"/>
      </w:pPr>
      <w:bookmarkStart w:id="8" w:name="use-case-uc-8-unfollow-user"/>
      <w:r>
        <w:t>Use Case UC-8: Unfollow User</w:t>
      </w:r>
      <w:bookmarkEnd w:id="8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52"/>
        <w:gridCol w:w="7198"/>
      </w:tblGrid>
      <w:tr w:rsidR="003423F0" w14:paraId="2EEEE87E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A13A5CF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ECCB956" w14:textId="77777777" w:rsidR="003423F0" w:rsidRDefault="00000000">
            <w:pPr>
              <w:pStyle w:val="TableHeading"/>
            </w:pPr>
            <w:r>
              <w:t>UC-8: Unfollow User</w:t>
            </w:r>
          </w:p>
        </w:tc>
      </w:tr>
      <w:tr w:rsidR="003423F0" w14:paraId="4B1F440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E59F1DB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A02E5B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5C62A88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82B59D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7E0A6B" w14:textId="77777777" w:rsidR="003423F0" w:rsidRDefault="00000000">
            <w:pPr>
              <w:pStyle w:val="TableContents"/>
            </w:pPr>
            <w:r>
              <w:t>User unfollows another user, stopping updates on their activity.</w:t>
            </w:r>
          </w:p>
        </w:tc>
      </w:tr>
      <w:tr w:rsidR="003423F0" w14:paraId="1C8E2DF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FE80E0C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6FB562" w14:textId="77777777" w:rsidR="003423F0" w:rsidRDefault="00000000">
            <w:pPr>
              <w:pStyle w:val="TableContents"/>
            </w:pPr>
            <w:r>
              <w:t>User decides to unfollow another user.</w:t>
            </w:r>
          </w:p>
        </w:tc>
      </w:tr>
      <w:tr w:rsidR="003423F0" w14:paraId="50F8EAC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58653DF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4C3E25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181BE2B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52DBBB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C48B2C" w14:textId="77777777" w:rsidR="003423F0" w:rsidRDefault="00000000">
            <w:pPr>
              <w:pStyle w:val="TableContents"/>
            </w:pPr>
            <w:r>
              <w:t>User successfully unfollows the selected user.</w:t>
            </w:r>
          </w:p>
        </w:tc>
      </w:tr>
      <w:tr w:rsidR="003423F0" w14:paraId="18BBE19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D638A4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47A619" w14:textId="77777777" w:rsidR="003423F0" w:rsidRDefault="00000000">
            <w:pPr>
              <w:pStyle w:val="TableContents"/>
            </w:pPr>
            <w:r>
              <w:t>1. User navigates to the profile of the user they want to unfollow.</w:t>
            </w:r>
            <w:r>
              <w:br/>
              <w:t>2. User clicks on the "Unfollow" button.</w:t>
            </w:r>
          </w:p>
        </w:tc>
      </w:tr>
      <w:tr w:rsidR="003423F0" w14:paraId="37D35E1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CAB216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D1EF615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529E509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CC953B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85D738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6366AA3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E85A09F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6FB45B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749C47A2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30F61DC" wp14:editId="5029FD9A">
            <wp:extent cx="3190871" cy="2324103"/>
            <wp:effectExtent l="0" t="0" r="0" b="0"/>
            <wp:docPr id="1387780629" name="im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1" cy="23241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74FB47" w14:textId="77777777" w:rsidR="003423F0" w:rsidRDefault="00000000">
      <w:pPr>
        <w:pStyle w:val="Heading4"/>
      </w:pPr>
      <w:bookmarkStart w:id="9" w:name="use-case-uc-9-update-profile"/>
      <w:r>
        <w:t>Use Case UC-9: Update Profile</w:t>
      </w:r>
      <w:bookmarkEnd w:id="9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7"/>
        <w:gridCol w:w="7513"/>
      </w:tblGrid>
      <w:tr w:rsidR="003423F0" w14:paraId="2DC2B220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D89C25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EB30F9" w14:textId="77777777" w:rsidR="003423F0" w:rsidRDefault="00000000">
            <w:pPr>
              <w:pStyle w:val="TableHeading"/>
            </w:pPr>
            <w:r>
              <w:t>UC-9: Update Profile</w:t>
            </w:r>
          </w:p>
        </w:tc>
      </w:tr>
      <w:tr w:rsidR="003423F0" w14:paraId="18F53F9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383E28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B557C8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5E748AC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3946217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E83B99D" w14:textId="77777777" w:rsidR="003423F0" w:rsidRDefault="00000000">
            <w:pPr>
              <w:pStyle w:val="TableContents"/>
            </w:pPr>
            <w:r>
              <w:t>User updates their profile information, such as name, bio, profile picture, or settings.</w:t>
            </w:r>
          </w:p>
        </w:tc>
      </w:tr>
      <w:tr w:rsidR="003423F0" w14:paraId="630CCAF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7FD1730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6F61EF" w14:textId="77777777" w:rsidR="003423F0" w:rsidRDefault="00000000">
            <w:pPr>
              <w:pStyle w:val="TableContents"/>
            </w:pPr>
            <w:r>
              <w:t>User decides to edit their profile.</w:t>
            </w:r>
          </w:p>
        </w:tc>
      </w:tr>
      <w:tr w:rsidR="003423F0" w14:paraId="545C946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CD347F5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07C873A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0A2EED2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B65FE6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8A0001" w14:textId="77777777" w:rsidR="003423F0" w:rsidRDefault="00000000">
            <w:pPr>
              <w:pStyle w:val="TableContents"/>
            </w:pPr>
            <w:r>
              <w:t>User successfully updates their profile.</w:t>
            </w:r>
          </w:p>
        </w:tc>
      </w:tr>
      <w:tr w:rsidR="003423F0" w14:paraId="1665491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54D7D69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D10979" w14:textId="77777777" w:rsidR="003423F0" w:rsidRDefault="00000000">
            <w:pPr>
              <w:pStyle w:val="TableContents"/>
            </w:pPr>
            <w:r>
              <w:t>1. User navigates to the profile settings or edit profile section.</w:t>
            </w:r>
            <w:r>
              <w:br/>
              <w:t>2. User makes desired changes to their profile information.</w:t>
            </w:r>
            <w:r>
              <w:br/>
              <w:t>3. User saves the changes.</w:t>
            </w:r>
          </w:p>
        </w:tc>
      </w:tr>
      <w:tr w:rsidR="003423F0" w14:paraId="4701A61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B2B56D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0E6F2E9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38576D5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4DAB35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ADC47B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423F0" w14:paraId="1619C10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096C9C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984848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75101A30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5F2DE20" wp14:editId="01406206">
            <wp:extent cx="4810128" cy="3676646"/>
            <wp:effectExtent l="0" t="0" r="0" b="0"/>
            <wp:docPr id="575444576" name="im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8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C9970E" w14:textId="77777777" w:rsidR="003423F0" w:rsidRDefault="00000000">
      <w:pPr>
        <w:pStyle w:val="Heading4"/>
      </w:pPr>
      <w:bookmarkStart w:id="10" w:name="use-case-uc-10-view-post"/>
      <w:r>
        <w:t>Use Case UC-10: View Post</w:t>
      </w:r>
      <w:bookmarkEnd w:id="10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53"/>
        <w:gridCol w:w="7497"/>
      </w:tblGrid>
      <w:tr w:rsidR="003423F0" w14:paraId="4F5355A1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B4B20E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C1F7EE1" w14:textId="77777777" w:rsidR="003423F0" w:rsidRDefault="00000000">
            <w:pPr>
              <w:pStyle w:val="TableHeading"/>
            </w:pPr>
            <w:r>
              <w:t>UC-10: View Post</w:t>
            </w:r>
          </w:p>
        </w:tc>
      </w:tr>
      <w:tr w:rsidR="003423F0" w14:paraId="48756C3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08DDCD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31D2EC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11E751B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C57AEE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09ED74" w14:textId="77777777" w:rsidR="003423F0" w:rsidRDefault="00000000">
            <w:pPr>
              <w:pStyle w:val="TableContents"/>
            </w:pPr>
            <w:r>
              <w:t>User views a post along with its associated comments, reactions, and other details.</w:t>
            </w:r>
          </w:p>
        </w:tc>
      </w:tr>
      <w:tr w:rsidR="003423F0" w14:paraId="27D933A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35788B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85E61C3" w14:textId="77777777" w:rsidR="003423F0" w:rsidRDefault="00000000">
            <w:pPr>
              <w:pStyle w:val="TableContents"/>
            </w:pPr>
            <w:r>
              <w:t>User clicks on a post from the feed or search results.</w:t>
            </w:r>
          </w:p>
        </w:tc>
      </w:tr>
      <w:tr w:rsidR="003423F0" w14:paraId="66988E2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9F8840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D3ADF62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5DDE767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92B9C1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ECC214" w14:textId="77777777" w:rsidR="003423F0" w:rsidRDefault="00000000">
            <w:pPr>
              <w:pStyle w:val="TableContents"/>
            </w:pPr>
            <w:r>
              <w:t>User successfully views the selected post.</w:t>
            </w:r>
          </w:p>
        </w:tc>
      </w:tr>
      <w:tr w:rsidR="003423F0" w14:paraId="3466D2D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A73C770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6B6F878" w14:textId="77777777" w:rsidR="003423F0" w:rsidRDefault="00000000">
            <w:pPr>
              <w:pStyle w:val="TableContents"/>
            </w:pPr>
            <w:r>
              <w:t>1. User clicks on a post from the feed or search results.</w:t>
            </w:r>
            <w:r>
              <w:br/>
              <w:t>2. System retrieves and displays the selected post along with its details.</w:t>
            </w:r>
          </w:p>
        </w:tc>
      </w:tr>
      <w:tr w:rsidR="003423F0" w14:paraId="19585EC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B31AE8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1C14D7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0BAEF15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E392753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A680FB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28DEEF4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16CFCAE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267EE5" w14:textId="77777777" w:rsidR="003423F0" w:rsidRDefault="00000000">
            <w:pPr>
              <w:pStyle w:val="TableContents"/>
            </w:pPr>
            <w:r>
              <w:t>High</w:t>
            </w:r>
          </w:p>
        </w:tc>
      </w:tr>
    </w:tbl>
    <w:p w14:paraId="0B8F748E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DFD1EFA" wp14:editId="129A2967">
            <wp:extent cx="2981328" cy="1809753"/>
            <wp:effectExtent l="0" t="0" r="0" b="0"/>
            <wp:docPr id="593435744" name="im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8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7730AC" w14:textId="77777777" w:rsidR="003423F0" w:rsidRDefault="00000000">
      <w:pPr>
        <w:pStyle w:val="Heading4"/>
      </w:pPr>
      <w:bookmarkStart w:id="11" w:name="use-case-uc-11-edit-post"/>
      <w:r>
        <w:t>Use Case UC-11: Edit Post</w:t>
      </w:r>
      <w:bookmarkEnd w:id="11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7"/>
        <w:gridCol w:w="7093"/>
      </w:tblGrid>
      <w:tr w:rsidR="003423F0" w14:paraId="4702F690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92FC19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DDF4BD" w14:textId="77777777" w:rsidR="003423F0" w:rsidRDefault="00000000">
            <w:pPr>
              <w:pStyle w:val="TableHeading"/>
            </w:pPr>
            <w:r>
              <w:t>UC-11: Edit Post</w:t>
            </w:r>
          </w:p>
        </w:tc>
      </w:tr>
      <w:tr w:rsidR="003423F0" w14:paraId="3F54DEF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B9CE8C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E35C1B4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3C94F61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FBB6DA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A29759" w14:textId="77777777" w:rsidR="003423F0" w:rsidRDefault="00000000">
            <w:pPr>
              <w:pStyle w:val="TableContents"/>
            </w:pPr>
            <w:r>
              <w:t>User edits one of their existing posts.</w:t>
            </w:r>
          </w:p>
        </w:tc>
      </w:tr>
      <w:tr w:rsidR="003423F0" w14:paraId="1C50CA7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B2ACFF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A39326" w14:textId="77777777" w:rsidR="003423F0" w:rsidRDefault="00000000">
            <w:pPr>
              <w:pStyle w:val="TableContents"/>
            </w:pPr>
            <w:r>
              <w:t>User decides to edit a post they previously created.</w:t>
            </w:r>
          </w:p>
        </w:tc>
      </w:tr>
      <w:tr w:rsidR="003423F0" w14:paraId="7389F42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274BAEE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342C08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0D2A577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E67DCA0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187ADFB" w14:textId="77777777" w:rsidR="003423F0" w:rsidRDefault="00000000">
            <w:pPr>
              <w:pStyle w:val="TableContents"/>
            </w:pPr>
            <w:r>
              <w:t>Post is successfully edited and updated with the new content.</w:t>
            </w:r>
          </w:p>
        </w:tc>
      </w:tr>
      <w:tr w:rsidR="003423F0" w14:paraId="29FA7FC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C695B0D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0D6C2C2" w14:textId="77777777" w:rsidR="003423F0" w:rsidRDefault="00000000">
            <w:pPr>
              <w:pStyle w:val="TableContents"/>
            </w:pPr>
            <w:r>
              <w:t>1. User navigates to the post they want to edit.</w:t>
            </w:r>
            <w:r>
              <w:br/>
              <w:t>2. User clicks on the "Edit" option.</w:t>
            </w:r>
            <w:r>
              <w:br/>
              <w:t>3. User makes desired changes to the post content.</w:t>
            </w:r>
            <w:r>
              <w:br/>
              <w:t>4. User saves the changes.</w:t>
            </w:r>
          </w:p>
        </w:tc>
      </w:tr>
      <w:tr w:rsidR="003423F0" w14:paraId="4A1E081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A055721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EC524D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640D0AD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2A7748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2F062E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423F0" w14:paraId="2BE1944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364FAA5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F07C69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080209E4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F330575" wp14:editId="23654212">
            <wp:extent cx="4810128" cy="4190996"/>
            <wp:effectExtent l="0" t="0" r="0" b="0"/>
            <wp:docPr id="566731163" name="im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8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4215BE" w14:textId="77777777" w:rsidR="003423F0" w:rsidRDefault="00000000">
      <w:pPr>
        <w:pStyle w:val="Heading4"/>
      </w:pPr>
      <w:bookmarkStart w:id="12" w:name="use-case-uc-12-delete-post"/>
      <w:r>
        <w:t>Use Case UC-12: Delete Post</w:t>
      </w:r>
      <w:bookmarkEnd w:id="12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6"/>
        <w:gridCol w:w="7114"/>
      </w:tblGrid>
      <w:tr w:rsidR="003423F0" w14:paraId="0462276D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48F06A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3BFCE8" w14:textId="77777777" w:rsidR="003423F0" w:rsidRDefault="00000000">
            <w:pPr>
              <w:pStyle w:val="TableHeading"/>
            </w:pPr>
            <w:r>
              <w:t>UC-12: Delete Post</w:t>
            </w:r>
          </w:p>
        </w:tc>
      </w:tr>
      <w:tr w:rsidR="003423F0" w14:paraId="51D1FEE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48F3D97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3A9E26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22D24FB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2CE1BA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4DC4F12" w14:textId="77777777" w:rsidR="003423F0" w:rsidRDefault="00000000">
            <w:pPr>
              <w:pStyle w:val="TableContents"/>
            </w:pPr>
            <w:r>
              <w:t>User deletes one of their existing posts.</w:t>
            </w:r>
          </w:p>
        </w:tc>
      </w:tr>
      <w:tr w:rsidR="003423F0" w14:paraId="128AF7C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948F01A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30005D" w14:textId="77777777" w:rsidR="003423F0" w:rsidRDefault="00000000">
            <w:pPr>
              <w:pStyle w:val="TableContents"/>
            </w:pPr>
            <w:r>
              <w:t>User decides to delete a post they previously created.</w:t>
            </w:r>
          </w:p>
        </w:tc>
      </w:tr>
      <w:tr w:rsidR="003423F0" w14:paraId="2D2F92A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508134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79A805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783FFB5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51A9592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7E8C7A6" w14:textId="77777777" w:rsidR="003423F0" w:rsidRDefault="00000000">
            <w:pPr>
              <w:pStyle w:val="TableContents"/>
            </w:pPr>
            <w:r>
              <w:t>Post is successfully deleted and removed from the system.</w:t>
            </w:r>
          </w:p>
        </w:tc>
      </w:tr>
      <w:tr w:rsidR="003423F0" w14:paraId="7CE712A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999F0E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77B853" w14:textId="77777777" w:rsidR="003423F0" w:rsidRDefault="00000000">
            <w:pPr>
              <w:pStyle w:val="TableContents"/>
            </w:pPr>
            <w:r>
              <w:t>1. User navigates to the post they want to delete.</w:t>
            </w:r>
            <w:r>
              <w:br/>
              <w:t>2. User clicks on the "Delete" option.</w:t>
            </w:r>
            <w:r>
              <w:br/>
              <w:t>3. User confirms the deletion.</w:t>
            </w:r>
          </w:p>
        </w:tc>
      </w:tr>
      <w:tr w:rsidR="003423F0" w14:paraId="217FFBD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7C29975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F85F7CC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31FCB1C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5EE3450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59B189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post.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423F0" w14:paraId="7D9FAD2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3C22E9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1430C5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71C2F58D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EA45F30" wp14:editId="02E4AC8D">
            <wp:extent cx="5153028" cy="3676646"/>
            <wp:effectExtent l="0" t="0" r="0" b="0"/>
            <wp:docPr id="23849710" name="im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8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F532592" w14:textId="77777777" w:rsidR="003423F0" w:rsidRDefault="00000000">
      <w:pPr>
        <w:pStyle w:val="Heading4"/>
      </w:pPr>
      <w:bookmarkStart w:id="13" w:name="use-case-uc-13-comment-on-post"/>
      <w:r>
        <w:t>Use Case UC-13: Comment on Post</w:t>
      </w:r>
      <w:bookmarkEnd w:id="13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22"/>
        <w:gridCol w:w="7228"/>
      </w:tblGrid>
      <w:tr w:rsidR="003423F0" w14:paraId="1A54A223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3D53BEA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684CBB" w14:textId="77777777" w:rsidR="003423F0" w:rsidRDefault="00000000">
            <w:pPr>
              <w:pStyle w:val="TableHeading"/>
            </w:pPr>
            <w:r>
              <w:t>UC-13: Comment on Post</w:t>
            </w:r>
          </w:p>
        </w:tc>
      </w:tr>
      <w:tr w:rsidR="003423F0" w14:paraId="2D9F282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DCEA76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1B913A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6A68909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DD51279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2329AC8" w14:textId="77777777" w:rsidR="003423F0" w:rsidRDefault="00000000">
            <w:pPr>
              <w:pStyle w:val="TableContents"/>
            </w:pPr>
            <w:r>
              <w:t>User adds a comment to an existing post.</w:t>
            </w:r>
          </w:p>
        </w:tc>
      </w:tr>
      <w:tr w:rsidR="003423F0" w14:paraId="4246A5D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F076F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C4D085D" w14:textId="77777777" w:rsidR="003423F0" w:rsidRDefault="00000000">
            <w:pPr>
              <w:pStyle w:val="TableContents"/>
            </w:pPr>
            <w:r>
              <w:t>User decides to comment on a post.</w:t>
            </w:r>
          </w:p>
        </w:tc>
      </w:tr>
      <w:tr w:rsidR="003423F0" w14:paraId="3D6683E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B55CD1A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5AA32AB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6172889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DE9D65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48DDD2" w14:textId="77777777" w:rsidR="003423F0" w:rsidRDefault="00000000">
            <w:pPr>
              <w:pStyle w:val="TableContents"/>
            </w:pPr>
            <w:r>
              <w:t>Comment is successfully added to the selected post.</w:t>
            </w:r>
          </w:p>
        </w:tc>
      </w:tr>
      <w:tr w:rsidR="003423F0" w14:paraId="002DA92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F0129C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068BCA" w14:textId="77777777" w:rsidR="003423F0" w:rsidRDefault="00000000">
            <w:pPr>
              <w:pStyle w:val="TableContents"/>
            </w:pPr>
            <w:r>
              <w:t>1. User navigates to the post they want to comment on.</w:t>
            </w:r>
            <w:r>
              <w:br/>
              <w:t>2. User types their comment in the designated comment section.</w:t>
            </w:r>
            <w:r>
              <w:br/>
              <w:t>3. User clicks on the "Post Comment" button.</w:t>
            </w:r>
          </w:p>
        </w:tc>
      </w:tr>
      <w:tr w:rsidR="003423F0" w14:paraId="2F9FA32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BF867F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897B8F7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5E26C59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425387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8B2566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posting the comment.</w:t>
            </w:r>
            <w:r>
              <w:br/>
              <w:t>1. User receives an error message indicating the issue.</w:t>
            </w:r>
            <w:r>
              <w:br/>
              <w:t>2. User retries the comment operation.</w:t>
            </w:r>
          </w:p>
        </w:tc>
      </w:tr>
      <w:tr w:rsidR="003423F0" w14:paraId="5968914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0765446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68BB9ED" w14:textId="77777777" w:rsidR="003423F0" w:rsidRDefault="00000000">
            <w:pPr>
              <w:pStyle w:val="TableContents"/>
            </w:pPr>
            <w:r>
              <w:t>High</w:t>
            </w:r>
          </w:p>
        </w:tc>
      </w:tr>
    </w:tbl>
    <w:p w14:paraId="1B9A95B5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9BC574B" wp14:editId="696DA952">
            <wp:extent cx="5981703" cy="3676646"/>
            <wp:effectExtent l="0" t="0" r="0" b="0"/>
            <wp:docPr id="36239434" name="im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3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6E01B8" w14:textId="77777777" w:rsidR="003423F0" w:rsidRDefault="00000000">
      <w:pPr>
        <w:pStyle w:val="Heading4"/>
      </w:pPr>
      <w:bookmarkStart w:id="14" w:name="use-case-uc-14-edit-comment"/>
      <w:r>
        <w:t>Use Case UC-14: Edit Comment</w:t>
      </w:r>
      <w:bookmarkEnd w:id="14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4"/>
        <w:gridCol w:w="7236"/>
      </w:tblGrid>
      <w:tr w:rsidR="003423F0" w14:paraId="056A7D41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44B5D3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005284" w14:textId="77777777" w:rsidR="003423F0" w:rsidRDefault="00000000">
            <w:pPr>
              <w:pStyle w:val="TableHeading"/>
            </w:pPr>
            <w:r>
              <w:t>UC-14: Edit Comment</w:t>
            </w:r>
          </w:p>
        </w:tc>
      </w:tr>
      <w:tr w:rsidR="003423F0" w14:paraId="723DEDC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53DE49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836EC8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7526630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CD90167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17B924" w14:textId="77777777" w:rsidR="003423F0" w:rsidRDefault="00000000">
            <w:pPr>
              <w:pStyle w:val="TableContents"/>
            </w:pPr>
            <w:r>
              <w:t>User edits one of their existing comments on a post.</w:t>
            </w:r>
          </w:p>
        </w:tc>
      </w:tr>
      <w:tr w:rsidR="003423F0" w14:paraId="531E797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B30D24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0BFE0F" w14:textId="77777777" w:rsidR="003423F0" w:rsidRDefault="00000000">
            <w:pPr>
              <w:pStyle w:val="TableContents"/>
            </w:pPr>
            <w:r>
              <w:t>User decides to edit a comment they previously made.</w:t>
            </w:r>
          </w:p>
        </w:tc>
      </w:tr>
      <w:tr w:rsidR="003423F0" w14:paraId="313E3ED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259E6B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53B5BD1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3BF26C6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FC7BE4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029BADC" w14:textId="77777777" w:rsidR="003423F0" w:rsidRDefault="00000000">
            <w:pPr>
              <w:pStyle w:val="TableContents"/>
            </w:pPr>
            <w:r>
              <w:t>Comment is successfully edited and updated with the new content.</w:t>
            </w:r>
          </w:p>
        </w:tc>
      </w:tr>
      <w:tr w:rsidR="003423F0" w14:paraId="38DA8DB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3492A3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EA6968" w14:textId="77777777" w:rsidR="003423F0" w:rsidRDefault="00000000">
            <w:pPr>
              <w:pStyle w:val="TableContents"/>
            </w:pPr>
            <w:r>
              <w:t>1. User navigates to the comment they want to edit.</w:t>
            </w:r>
            <w:r>
              <w:br/>
              <w:t>2. User clicks on the "Edit" option.</w:t>
            </w:r>
            <w:r>
              <w:br/>
              <w:t>3. User makes desired changes to the comment content.</w:t>
            </w:r>
            <w:r>
              <w:br/>
              <w:t>4. User saves the changes.</w:t>
            </w:r>
          </w:p>
        </w:tc>
      </w:tr>
      <w:tr w:rsidR="003423F0" w14:paraId="7A2E880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7BF555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7F92C6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01158D7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626378F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32E44E2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423F0" w14:paraId="1DCFB57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2DFB46A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191F39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4470AF94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F058DCD" wp14:editId="031DB13E">
            <wp:extent cx="4810128" cy="4705346"/>
            <wp:effectExtent l="0" t="0" r="0" b="0"/>
            <wp:docPr id="459703605" name="im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8" cy="4705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0CA073" w14:textId="77777777" w:rsidR="003423F0" w:rsidRDefault="00000000">
      <w:pPr>
        <w:pStyle w:val="Heading4"/>
      </w:pPr>
      <w:bookmarkStart w:id="15" w:name="use-case-uc-15-delete-comment"/>
      <w:r>
        <w:t>Use Case UC-15: Delete Comment</w:t>
      </w:r>
      <w:bookmarkEnd w:id="15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5"/>
        <w:gridCol w:w="7245"/>
      </w:tblGrid>
      <w:tr w:rsidR="003423F0" w14:paraId="5C36C871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7433E5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F7A30B" w14:textId="77777777" w:rsidR="003423F0" w:rsidRDefault="00000000">
            <w:pPr>
              <w:pStyle w:val="TableHeading"/>
            </w:pPr>
            <w:r>
              <w:t>UC-15: Delete Comment</w:t>
            </w:r>
          </w:p>
        </w:tc>
      </w:tr>
      <w:tr w:rsidR="003423F0" w14:paraId="23859D6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B48306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4134D33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113991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F56132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9EAC01" w14:textId="77777777" w:rsidR="003423F0" w:rsidRDefault="00000000">
            <w:pPr>
              <w:pStyle w:val="TableContents"/>
            </w:pPr>
            <w:r>
              <w:t>User deletes one of their existing comments on a post.</w:t>
            </w:r>
          </w:p>
        </w:tc>
      </w:tr>
      <w:tr w:rsidR="003423F0" w14:paraId="74880BA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89442A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08FABD" w14:textId="77777777" w:rsidR="003423F0" w:rsidRDefault="00000000">
            <w:pPr>
              <w:pStyle w:val="TableContents"/>
            </w:pPr>
            <w:r>
              <w:t>User decides to delete a comment they previously made.</w:t>
            </w:r>
          </w:p>
        </w:tc>
      </w:tr>
      <w:tr w:rsidR="003423F0" w14:paraId="51E9A18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2352F7D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D6B8C13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0E3AEBF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AE76063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697859" w14:textId="77777777" w:rsidR="003423F0" w:rsidRDefault="00000000">
            <w:pPr>
              <w:pStyle w:val="TableContents"/>
            </w:pPr>
            <w:r>
              <w:t>Comment is successfully deleted and removed from the post.</w:t>
            </w:r>
          </w:p>
        </w:tc>
      </w:tr>
      <w:tr w:rsidR="003423F0" w14:paraId="3E77456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7C13D8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11EB29" w14:textId="77777777" w:rsidR="003423F0" w:rsidRDefault="00000000">
            <w:pPr>
              <w:pStyle w:val="TableContents"/>
            </w:pPr>
            <w:r>
              <w:t>1. User navigates to the comment they want to delete.</w:t>
            </w:r>
            <w:r>
              <w:br/>
              <w:t>2. User clicks on the "Delete" option.</w:t>
            </w:r>
            <w:r>
              <w:br/>
              <w:t>3. User confirms the deletion.</w:t>
            </w:r>
          </w:p>
        </w:tc>
      </w:tr>
      <w:tr w:rsidR="003423F0" w14:paraId="31CF1E6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AD9101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A08305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22307BB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1CD19C2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62179B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comment.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423F0" w14:paraId="665BB9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07C0C0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97A5D57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67E4ACB6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5253ABE" wp14:editId="204B4CBD">
            <wp:extent cx="5267328" cy="4190996"/>
            <wp:effectExtent l="0" t="0" r="0" b="0"/>
            <wp:docPr id="158101584" name="im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C2AB77" w14:textId="77777777" w:rsidR="003423F0" w:rsidRDefault="00000000">
      <w:pPr>
        <w:pStyle w:val="Heading4"/>
      </w:pPr>
      <w:bookmarkStart w:id="16" w:name="use-case-uc-16-react-to-post"/>
      <w:r>
        <w:t>Use Case UC-16: React to Post</w:t>
      </w:r>
      <w:bookmarkEnd w:id="16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1"/>
        <w:gridCol w:w="7479"/>
      </w:tblGrid>
      <w:tr w:rsidR="003423F0" w14:paraId="0775895D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38DCE8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57F809C" w14:textId="77777777" w:rsidR="003423F0" w:rsidRDefault="00000000">
            <w:pPr>
              <w:pStyle w:val="TableHeading"/>
            </w:pPr>
            <w:r>
              <w:t>UC-16: React to Post</w:t>
            </w:r>
          </w:p>
        </w:tc>
      </w:tr>
      <w:tr w:rsidR="003423F0" w14:paraId="5F9BB32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235A19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E445C74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72BF49D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3346695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5061A8" w14:textId="77777777" w:rsidR="003423F0" w:rsidRDefault="00000000">
            <w:pPr>
              <w:pStyle w:val="TableContents"/>
            </w:pPr>
            <w:r>
              <w:t>User reacts to a post by adding a like, dislike, or other emotive response.</w:t>
            </w:r>
          </w:p>
        </w:tc>
      </w:tr>
      <w:tr w:rsidR="003423F0" w14:paraId="6D9B96E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818957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7E915F" w14:textId="77777777" w:rsidR="003423F0" w:rsidRDefault="00000000">
            <w:pPr>
              <w:pStyle w:val="TableContents"/>
            </w:pPr>
            <w:r>
              <w:t>User decides to react to a post.</w:t>
            </w:r>
          </w:p>
        </w:tc>
      </w:tr>
      <w:tr w:rsidR="003423F0" w14:paraId="424173F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F99210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651772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1013F7D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0B8940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9D3C03" w14:textId="77777777" w:rsidR="003423F0" w:rsidRDefault="00000000">
            <w:pPr>
              <w:pStyle w:val="TableContents"/>
            </w:pPr>
            <w:r>
              <w:t>User's reaction is successfully added to the selected post.</w:t>
            </w:r>
          </w:p>
        </w:tc>
      </w:tr>
      <w:tr w:rsidR="003423F0" w14:paraId="5C732EA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16AD4B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6030212" w14:textId="77777777" w:rsidR="003423F0" w:rsidRDefault="00000000">
            <w:pPr>
              <w:pStyle w:val="TableContents"/>
            </w:pPr>
            <w:r>
              <w:t>1. User clicks on the reaction button (e.g., like, dislike) associated with the post.</w:t>
            </w:r>
          </w:p>
        </w:tc>
      </w:tr>
      <w:tr w:rsidR="003423F0" w14:paraId="2BDD133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D091E8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7A4CB1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4FF6C6C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371AEB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C107F76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adding the reaction.</w:t>
            </w:r>
            <w:r>
              <w:br/>
              <w:t>1. User receives an error message indicating the issue.</w:t>
            </w:r>
            <w:r>
              <w:br/>
              <w:t>2. User retries the reaction operation.</w:t>
            </w:r>
          </w:p>
        </w:tc>
      </w:tr>
      <w:tr w:rsidR="003423F0" w14:paraId="44F017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33C1BD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9C5184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49BC04AD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3CBC49B" wp14:editId="3B422EE6">
            <wp:extent cx="5391146" cy="3676646"/>
            <wp:effectExtent l="0" t="0" r="0" b="0"/>
            <wp:docPr id="1702877910" name="img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46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0C30CC" w14:textId="77777777" w:rsidR="003423F0" w:rsidRDefault="00000000">
      <w:pPr>
        <w:pStyle w:val="Heading4"/>
      </w:pPr>
      <w:bookmarkStart w:id="17" w:name="use-case-uc-17-remove-reaction"/>
      <w:r>
        <w:t>Use Case UC-17: Remove Reaction</w:t>
      </w:r>
      <w:bookmarkEnd w:id="17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27"/>
        <w:gridCol w:w="7623"/>
      </w:tblGrid>
      <w:tr w:rsidR="003423F0" w14:paraId="50FA8646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B8D4AE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8C3F77F" w14:textId="77777777" w:rsidR="003423F0" w:rsidRDefault="00000000">
            <w:pPr>
              <w:pStyle w:val="TableHeading"/>
            </w:pPr>
            <w:r>
              <w:t>UC-17: Remove Reaction</w:t>
            </w:r>
          </w:p>
        </w:tc>
      </w:tr>
      <w:tr w:rsidR="003423F0" w14:paraId="6870AF0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FDFBAE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BAD0A4A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3A7077C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5F82412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B8C8FAB" w14:textId="77777777" w:rsidR="003423F0" w:rsidRDefault="00000000">
            <w:pPr>
              <w:pStyle w:val="TableContents"/>
            </w:pPr>
            <w:r>
              <w:t>User removes their reaction (like, dislike, etc.) from a post.</w:t>
            </w:r>
          </w:p>
        </w:tc>
      </w:tr>
      <w:tr w:rsidR="003423F0" w14:paraId="012EA99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AED86B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9B14847" w14:textId="77777777" w:rsidR="003423F0" w:rsidRDefault="00000000">
            <w:pPr>
              <w:pStyle w:val="TableContents"/>
            </w:pPr>
            <w:r>
              <w:t>User decides to remove their reaction from a post.</w:t>
            </w:r>
          </w:p>
        </w:tc>
      </w:tr>
      <w:tr w:rsidR="003423F0" w14:paraId="18CFAE0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2D62AB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2F1F47" w14:textId="77777777" w:rsidR="003423F0" w:rsidRDefault="00000000">
            <w:pPr>
              <w:pStyle w:val="TableContents"/>
            </w:pPr>
            <w:r>
              <w:t>User is logged into their account and has previously reacted to the post.</w:t>
            </w:r>
          </w:p>
        </w:tc>
      </w:tr>
      <w:tr w:rsidR="003423F0" w14:paraId="4C52DC8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54F898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0D1D12F" w14:textId="77777777" w:rsidR="003423F0" w:rsidRDefault="00000000">
            <w:pPr>
              <w:pStyle w:val="TableContents"/>
            </w:pPr>
            <w:r>
              <w:t>User's reaction is successfully removed from the post.</w:t>
            </w:r>
          </w:p>
        </w:tc>
      </w:tr>
      <w:tr w:rsidR="003423F0" w14:paraId="57FCA1F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E3FD51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79DC13" w14:textId="77777777" w:rsidR="003423F0" w:rsidRDefault="00000000">
            <w:pPr>
              <w:pStyle w:val="TableContents"/>
            </w:pPr>
            <w:r>
              <w:t>1. User clicks on the reaction button (e.g., like, dislike) associated with the post to remove their reaction.</w:t>
            </w:r>
          </w:p>
        </w:tc>
      </w:tr>
      <w:tr w:rsidR="003423F0" w14:paraId="368C3E0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1DE4B23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F53F5B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11AB2F7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3486AF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31FAFE2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removing the reaction.</w:t>
            </w:r>
            <w:r>
              <w:br/>
              <w:t>1. User receives an error message indicating the issue.</w:t>
            </w:r>
            <w:r>
              <w:br/>
              <w:t>2. User retries the removal operation.</w:t>
            </w:r>
          </w:p>
        </w:tc>
      </w:tr>
      <w:tr w:rsidR="003423F0" w14:paraId="574E000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47E0AF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838339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666473C5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50DF70E" wp14:editId="33CBDB8F">
            <wp:extent cx="5857875" cy="3162296"/>
            <wp:effectExtent l="0" t="0" r="0" b="0"/>
            <wp:docPr id="729231965" name="img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BA3B3D" w14:textId="77777777" w:rsidR="003423F0" w:rsidRDefault="00000000">
      <w:pPr>
        <w:pStyle w:val="Heading4"/>
      </w:pPr>
      <w:bookmarkStart w:id="18" w:name="use-case-uc-18-send-message"/>
      <w:r>
        <w:t>Use Case UC-18: Send Message</w:t>
      </w:r>
      <w:bookmarkEnd w:id="18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32"/>
        <w:gridCol w:w="7218"/>
      </w:tblGrid>
      <w:tr w:rsidR="003423F0" w14:paraId="726853FF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17F5181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C667A23" w14:textId="77777777" w:rsidR="003423F0" w:rsidRDefault="00000000">
            <w:pPr>
              <w:pStyle w:val="TableHeading"/>
            </w:pPr>
            <w:r>
              <w:t>UC-18: Send Message</w:t>
            </w:r>
          </w:p>
        </w:tc>
      </w:tr>
      <w:tr w:rsidR="003423F0" w14:paraId="3FC8D33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76B6230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A28B5A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0199B8F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5B9E74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DA87D4" w14:textId="77777777" w:rsidR="003423F0" w:rsidRDefault="00000000">
            <w:pPr>
              <w:pStyle w:val="TableContents"/>
            </w:pPr>
            <w:r>
              <w:t>User sends a direct message to another user.</w:t>
            </w:r>
          </w:p>
        </w:tc>
      </w:tr>
      <w:tr w:rsidR="003423F0" w14:paraId="4898F9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5AAE1C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ED626BE" w14:textId="77777777" w:rsidR="003423F0" w:rsidRDefault="00000000">
            <w:pPr>
              <w:pStyle w:val="TableContents"/>
            </w:pPr>
            <w:r>
              <w:t>User decides to send a message to another user.</w:t>
            </w:r>
          </w:p>
        </w:tc>
      </w:tr>
      <w:tr w:rsidR="003423F0" w14:paraId="0ACCD89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A22D2D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ABD9BB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575D9E4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9DE3DB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3B41F2" w14:textId="77777777" w:rsidR="003423F0" w:rsidRDefault="00000000">
            <w:pPr>
              <w:pStyle w:val="TableContents"/>
            </w:pPr>
            <w:r>
              <w:t>Message is successfully sent to the recipient.</w:t>
            </w:r>
          </w:p>
        </w:tc>
      </w:tr>
      <w:tr w:rsidR="003423F0" w14:paraId="58B49C5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8E00EE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BC67CF6" w14:textId="77777777" w:rsidR="003423F0" w:rsidRDefault="00000000">
            <w:pPr>
              <w:pStyle w:val="TableContents"/>
            </w:pPr>
            <w:r>
              <w:t>1. User navigates to the messaging section or user's profile.</w:t>
            </w:r>
            <w:r>
              <w:br/>
              <w:t>2. User selects the recipient.</w:t>
            </w:r>
            <w:r>
              <w:br/>
              <w:t>3. User composes the message.</w:t>
            </w:r>
            <w:r>
              <w:br/>
              <w:t>4. User clicks on the "Send" button.</w:t>
            </w:r>
          </w:p>
        </w:tc>
      </w:tr>
      <w:tr w:rsidR="003423F0" w14:paraId="7B2EDA6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3DDBD0C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AA453D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538C984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F7D5F75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C3F4A2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sending the message.</w:t>
            </w:r>
            <w:r>
              <w:br/>
              <w:t>1. User receives an error message indicating the issue.</w:t>
            </w:r>
            <w:r>
              <w:br/>
              <w:t>2. User retries the send operation.</w:t>
            </w:r>
          </w:p>
        </w:tc>
      </w:tr>
      <w:tr w:rsidR="003423F0" w14:paraId="37B492D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B9F8A9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855FAF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25713864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EB2C003" wp14:editId="1A7CFC5F">
            <wp:extent cx="5200649" cy="4190996"/>
            <wp:effectExtent l="0" t="0" r="0" b="0"/>
            <wp:docPr id="276978175" name="img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8D0D5A" w14:textId="77777777" w:rsidR="003423F0" w:rsidRDefault="00000000">
      <w:pPr>
        <w:pStyle w:val="Heading4"/>
      </w:pPr>
      <w:bookmarkStart w:id="19" w:name="use-case-uc-19-view-messages"/>
      <w:r>
        <w:t>Use Case UC-19: View Messages</w:t>
      </w:r>
      <w:bookmarkEnd w:id="19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4"/>
        <w:gridCol w:w="7286"/>
      </w:tblGrid>
      <w:tr w:rsidR="003423F0" w14:paraId="20E081A1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545F1F0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75F5F86" w14:textId="77777777" w:rsidR="003423F0" w:rsidRDefault="00000000">
            <w:pPr>
              <w:pStyle w:val="TableHeading"/>
            </w:pPr>
            <w:r>
              <w:t>UC-19: View Messages</w:t>
            </w:r>
          </w:p>
        </w:tc>
      </w:tr>
      <w:tr w:rsidR="003423F0" w14:paraId="41828A9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D9D155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408D89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234D154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0B0005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0C98C1" w14:textId="77777777" w:rsidR="003423F0" w:rsidRDefault="00000000">
            <w:pPr>
              <w:pStyle w:val="TableContents"/>
            </w:pPr>
            <w:r>
              <w:t>User views their messages, including conversations with other users.</w:t>
            </w:r>
          </w:p>
        </w:tc>
      </w:tr>
      <w:tr w:rsidR="003423F0" w14:paraId="6EE6406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354317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95BB973" w14:textId="77777777" w:rsidR="003423F0" w:rsidRDefault="00000000">
            <w:pPr>
              <w:pStyle w:val="TableContents"/>
            </w:pPr>
            <w:r>
              <w:t>User accesses the messaging section.</w:t>
            </w:r>
          </w:p>
        </w:tc>
      </w:tr>
      <w:tr w:rsidR="003423F0" w14:paraId="12AD44D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4272A9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3587F3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73424B6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C37354A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042669" w14:textId="77777777" w:rsidR="003423F0" w:rsidRDefault="00000000">
            <w:pPr>
              <w:pStyle w:val="TableContents"/>
            </w:pPr>
            <w:r>
              <w:t>User successfully views their messages.</w:t>
            </w:r>
          </w:p>
        </w:tc>
      </w:tr>
      <w:tr w:rsidR="003423F0" w14:paraId="73890CC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153B6A3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3926DC0" w14:textId="77777777" w:rsidR="003423F0" w:rsidRDefault="00000000">
            <w:pPr>
              <w:pStyle w:val="TableContents"/>
            </w:pPr>
            <w:r>
              <w:t>1. User navigates to the messaging section.</w:t>
            </w:r>
            <w:r>
              <w:br/>
              <w:t>2. System retrieves and displays the user's messages.</w:t>
            </w:r>
          </w:p>
        </w:tc>
      </w:tr>
      <w:tr w:rsidR="003423F0" w14:paraId="7B25E7E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BBB362E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81A7C79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74294C4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3D65DF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67A129F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68A5D96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603CEC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A0E10C2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3D918EEB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7EA94B7" wp14:editId="0D57FFE8">
            <wp:extent cx="3400425" cy="1809753"/>
            <wp:effectExtent l="0" t="0" r="0" b="0"/>
            <wp:docPr id="959899793" name="img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24B30D" w14:textId="77777777" w:rsidR="003423F0" w:rsidRDefault="00000000">
      <w:pPr>
        <w:pStyle w:val="Heading4"/>
      </w:pPr>
      <w:bookmarkStart w:id="20" w:name="use-case-uc-20-edit-message"/>
      <w:r>
        <w:t>Use Case UC-20: Edit Message</w:t>
      </w:r>
      <w:bookmarkEnd w:id="20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80"/>
        <w:gridCol w:w="7470"/>
      </w:tblGrid>
      <w:tr w:rsidR="003423F0" w14:paraId="40222FB1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EF5BFDB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CE0F00" w14:textId="77777777" w:rsidR="003423F0" w:rsidRDefault="00000000">
            <w:pPr>
              <w:pStyle w:val="TableHeading"/>
            </w:pPr>
            <w:r>
              <w:t>UC-20: Edit Message</w:t>
            </w:r>
          </w:p>
        </w:tc>
      </w:tr>
      <w:tr w:rsidR="003423F0" w14:paraId="491FD4E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8C7815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9E7B536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750CA70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53848C2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4C3150" w14:textId="77777777" w:rsidR="003423F0" w:rsidRDefault="00000000">
            <w:pPr>
              <w:pStyle w:val="TableContents"/>
            </w:pPr>
            <w:r>
              <w:t>User edits a previously sent message.</w:t>
            </w:r>
          </w:p>
        </w:tc>
      </w:tr>
      <w:tr w:rsidR="003423F0" w14:paraId="75630FA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71612A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A927A6" w14:textId="77777777" w:rsidR="003423F0" w:rsidRDefault="00000000">
            <w:pPr>
              <w:pStyle w:val="TableContents"/>
            </w:pPr>
            <w:r>
              <w:t>User decides to edit a message they previously sent.</w:t>
            </w:r>
          </w:p>
        </w:tc>
      </w:tr>
      <w:tr w:rsidR="003423F0" w14:paraId="2203D36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45B7052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F0FC16" w14:textId="77777777" w:rsidR="003423F0" w:rsidRDefault="00000000">
            <w:pPr>
              <w:pStyle w:val="TableContents"/>
            </w:pPr>
            <w:r>
              <w:t>User is logged into their account and has previously sent the message.</w:t>
            </w:r>
          </w:p>
        </w:tc>
      </w:tr>
      <w:tr w:rsidR="003423F0" w14:paraId="258FE17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D1D031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2C9D01" w14:textId="77777777" w:rsidR="003423F0" w:rsidRDefault="00000000">
            <w:pPr>
              <w:pStyle w:val="TableContents"/>
            </w:pPr>
            <w:r>
              <w:t>Message is successfully edited and updated with the new content.</w:t>
            </w:r>
          </w:p>
        </w:tc>
      </w:tr>
      <w:tr w:rsidR="003423F0" w14:paraId="4B0BFE2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BCA661C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EBBF0A7" w14:textId="77777777" w:rsidR="003423F0" w:rsidRDefault="00000000">
            <w:pPr>
              <w:pStyle w:val="TableContents"/>
            </w:pPr>
            <w:r>
              <w:t>1. User navigates to the conversation containing the message they want to edit.</w:t>
            </w:r>
            <w:r>
              <w:br/>
              <w:t>2. User selects the message to edit.</w:t>
            </w:r>
            <w:r>
              <w:br/>
              <w:t>3. User makes desired changes to the message content.</w:t>
            </w:r>
            <w:r>
              <w:br/>
              <w:t>4. User saves the changes.</w:t>
            </w:r>
          </w:p>
        </w:tc>
      </w:tr>
      <w:tr w:rsidR="003423F0" w14:paraId="456C5C7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621DC96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C1825BA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1C5EC8F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23F980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4278D27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saving changes.</w:t>
            </w:r>
            <w:r>
              <w:br/>
              <w:t>1. User receives an error message indicating the issue.</w:t>
            </w:r>
            <w:r>
              <w:br/>
              <w:t>2. User retries the save operation.</w:t>
            </w:r>
          </w:p>
        </w:tc>
      </w:tr>
      <w:tr w:rsidR="003423F0" w14:paraId="7CF126A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51781C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F79C114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4A64E7C0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4012F71" wp14:editId="3C85B274">
            <wp:extent cx="4876796" cy="4190996"/>
            <wp:effectExtent l="0" t="0" r="4" b="0"/>
            <wp:docPr id="1657133742" name="img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96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1BA02C" w14:textId="77777777" w:rsidR="003423F0" w:rsidRDefault="00000000">
      <w:pPr>
        <w:pStyle w:val="Heading4"/>
      </w:pPr>
      <w:bookmarkStart w:id="21" w:name="use-case-uc-21-delete-message"/>
      <w:r>
        <w:t>Use Case UC-21: Delete Message</w:t>
      </w:r>
      <w:bookmarkEnd w:id="21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2"/>
        <w:gridCol w:w="7488"/>
      </w:tblGrid>
      <w:tr w:rsidR="003423F0" w14:paraId="6B4C2305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ADC6F47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A5F8F2" w14:textId="77777777" w:rsidR="003423F0" w:rsidRDefault="00000000">
            <w:pPr>
              <w:pStyle w:val="TableHeading"/>
            </w:pPr>
            <w:r>
              <w:t>UC-21: Delete Message</w:t>
            </w:r>
          </w:p>
        </w:tc>
      </w:tr>
      <w:tr w:rsidR="003423F0" w14:paraId="1A35BDA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2E85F1D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95D5BF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18F2717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BA8605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B41E13" w14:textId="77777777" w:rsidR="003423F0" w:rsidRDefault="00000000">
            <w:pPr>
              <w:pStyle w:val="TableContents"/>
            </w:pPr>
            <w:r>
              <w:t>User deletes a previously sent message.</w:t>
            </w:r>
          </w:p>
        </w:tc>
      </w:tr>
      <w:tr w:rsidR="003423F0" w14:paraId="685DB93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7F84677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B40CD8" w14:textId="77777777" w:rsidR="003423F0" w:rsidRDefault="00000000">
            <w:pPr>
              <w:pStyle w:val="TableContents"/>
            </w:pPr>
            <w:r>
              <w:t>User decides to delete a message they previously sent.</w:t>
            </w:r>
          </w:p>
        </w:tc>
      </w:tr>
      <w:tr w:rsidR="003423F0" w14:paraId="3C6F59F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E971CB7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3578FD" w14:textId="77777777" w:rsidR="003423F0" w:rsidRDefault="00000000">
            <w:pPr>
              <w:pStyle w:val="TableContents"/>
            </w:pPr>
            <w:r>
              <w:t>User is logged into their account and has previously sent the message.</w:t>
            </w:r>
          </w:p>
        </w:tc>
      </w:tr>
      <w:tr w:rsidR="003423F0" w14:paraId="5420817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6DAA987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A6693F" w14:textId="77777777" w:rsidR="003423F0" w:rsidRDefault="00000000">
            <w:pPr>
              <w:pStyle w:val="TableContents"/>
            </w:pPr>
            <w:r>
              <w:t>Message is successfully deleted and removed from the conversation.</w:t>
            </w:r>
          </w:p>
        </w:tc>
      </w:tr>
      <w:tr w:rsidR="003423F0" w14:paraId="2E0CFA7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144597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ABE9FFF" w14:textId="77777777" w:rsidR="003423F0" w:rsidRDefault="00000000">
            <w:pPr>
              <w:pStyle w:val="TableContents"/>
            </w:pPr>
            <w:r>
              <w:t>1. User navigates to the conversation containing the message they want to delete.</w:t>
            </w:r>
            <w:r>
              <w:br/>
              <w:t>2. User selects the message to delete.</w:t>
            </w:r>
            <w:r>
              <w:br/>
              <w:t>3. User confirms the deletion.</w:t>
            </w:r>
          </w:p>
        </w:tc>
      </w:tr>
      <w:tr w:rsidR="003423F0" w14:paraId="7A35966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F07DBE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14C0CF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2F71FF6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4D8832D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12D3C60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message.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423F0" w14:paraId="0414860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60B630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03A351D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2266BB59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01BF304" wp14:editId="7B46C959">
            <wp:extent cx="5753103" cy="3676646"/>
            <wp:effectExtent l="0" t="0" r="0" b="0"/>
            <wp:docPr id="66809772" name="img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2E0206" w14:textId="77777777" w:rsidR="003423F0" w:rsidRDefault="00000000">
      <w:pPr>
        <w:pStyle w:val="Heading4"/>
      </w:pPr>
      <w:bookmarkStart w:id="22" w:name="use-case-uc-22-delete-notification"/>
      <w:r>
        <w:t>Use Case UC-22: Delete Notification</w:t>
      </w:r>
      <w:bookmarkEnd w:id="22"/>
    </w:p>
    <w:tbl>
      <w:tblPr>
        <w:tblW w:w="5000" w:type="pct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54"/>
        <w:gridCol w:w="7296"/>
      </w:tblGrid>
      <w:tr w:rsidR="003423F0" w14:paraId="5FBC5895" w14:textId="77777777">
        <w:tblPrEx>
          <w:tblCellMar>
            <w:top w:w="0" w:type="dxa"/>
            <w:bottom w:w="0" w:type="dxa"/>
          </w:tblCellMar>
        </w:tblPrEx>
        <w:trPr>
          <w:tblHeader/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2107EF7" w14:textId="77777777" w:rsidR="003423F0" w:rsidRDefault="00000000">
            <w:pPr>
              <w:pStyle w:val="TableHeading"/>
            </w:pPr>
            <w:r>
              <w:t>ID &amp; Name: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DE39AF4" w14:textId="77777777" w:rsidR="003423F0" w:rsidRDefault="00000000">
            <w:pPr>
              <w:pStyle w:val="TableHeading"/>
            </w:pPr>
            <w:r>
              <w:t>UC-22: Delete Notification</w:t>
            </w:r>
          </w:p>
        </w:tc>
      </w:tr>
      <w:tr w:rsidR="003423F0" w14:paraId="2EFBD77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9F3314" w14:textId="77777777" w:rsidR="003423F0" w:rsidRDefault="00000000">
            <w:pPr>
              <w:pStyle w:val="TableContents"/>
            </w:pPr>
            <w:r>
              <w:t>Primary Actor: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1777623" w14:textId="77777777" w:rsidR="003423F0" w:rsidRDefault="00000000">
            <w:pPr>
              <w:pStyle w:val="TableContents"/>
            </w:pPr>
            <w:r>
              <w:t>User</w:t>
            </w:r>
          </w:p>
        </w:tc>
      </w:tr>
      <w:tr w:rsidR="003423F0" w14:paraId="200BF83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E858CEE" w14:textId="77777777" w:rsidR="003423F0" w:rsidRDefault="00000000">
            <w:pPr>
              <w:pStyle w:val="TableContents"/>
            </w:pPr>
            <w:r>
              <w:t>Description: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47C4FBE" w14:textId="77777777" w:rsidR="003423F0" w:rsidRDefault="00000000">
            <w:pPr>
              <w:pStyle w:val="TableContents"/>
            </w:pPr>
            <w:r>
              <w:t>User deletes a notification from their notification list.</w:t>
            </w:r>
          </w:p>
        </w:tc>
      </w:tr>
      <w:tr w:rsidR="003423F0" w14:paraId="33E3FC0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63E9880" w14:textId="77777777" w:rsidR="003423F0" w:rsidRDefault="00000000">
            <w:pPr>
              <w:pStyle w:val="TableContents"/>
            </w:pPr>
            <w:r>
              <w:t>Trigger: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A6D084B" w14:textId="77777777" w:rsidR="003423F0" w:rsidRDefault="00000000">
            <w:pPr>
              <w:pStyle w:val="TableContents"/>
            </w:pPr>
            <w:r>
              <w:t>User decides to delete a notification.</w:t>
            </w:r>
          </w:p>
        </w:tc>
      </w:tr>
      <w:tr w:rsidR="003423F0" w14:paraId="38D38EB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C47E5F7" w14:textId="77777777" w:rsidR="003423F0" w:rsidRDefault="00000000">
            <w:pPr>
              <w:pStyle w:val="TableContents"/>
            </w:pPr>
            <w:r>
              <w:t>Pre-conditions: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4E1DA0" w14:textId="77777777" w:rsidR="003423F0" w:rsidRDefault="00000000">
            <w:pPr>
              <w:pStyle w:val="TableContents"/>
            </w:pPr>
            <w:r>
              <w:t>User is logged into their account.</w:t>
            </w:r>
          </w:p>
        </w:tc>
      </w:tr>
      <w:tr w:rsidR="003423F0" w14:paraId="42BA74F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716EB9B" w14:textId="77777777" w:rsidR="003423F0" w:rsidRDefault="00000000">
            <w:pPr>
              <w:pStyle w:val="TableContents"/>
            </w:pPr>
            <w:r>
              <w:t>Post-conditions: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596D14" w14:textId="77777777" w:rsidR="003423F0" w:rsidRDefault="00000000">
            <w:pPr>
              <w:pStyle w:val="TableContents"/>
            </w:pPr>
            <w:r>
              <w:t>Notification is successfully removed from the user's notification list.</w:t>
            </w:r>
          </w:p>
        </w:tc>
      </w:tr>
      <w:tr w:rsidR="003423F0" w14:paraId="1A8B75D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6258292" w14:textId="77777777" w:rsidR="003423F0" w:rsidRDefault="00000000">
            <w:pPr>
              <w:pStyle w:val="TableContents"/>
            </w:pPr>
            <w:r>
              <w:t>Normal Flow: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80ECAEB" w14:textId="77777777" w:rsidR="003423F0" w:rsidRDefault="00000000">
            <w:pPr>
              <w:pStyle w:val="TableContents"/>
            </w:pPr>
            <w:r>
              <w:t>1. User navigates to their notification list.</w:t>
            </w:r>
            <w:r>
              <w:br/>
              <w:t>2. User selects the notification they want to delete.</w:t>
            </w:r>
            <w:r>
              <w:br/>
              <w:t>3. User confirms the deletion.</w:t>
            </w:r>
          </w:p>
        </w:tc>
      </w:tr>
      <w:tr w:rsidR="003423F0" w14:paraId="3DD9A2C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3344BC3" w14:textId="77777777" w:rsidR="003423F0" w:rsidRDefault="00000000">
            <w:pPr>
              <w:pStyle w:val="TableContents"/>
            </w:pPr>
            <w:r>
              <w:t>Alternative Flows: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84B5A72" w14:textId="77777777" w:rsidR="003423F0" w:rsidRDefault="00000000">
            <w:pPr>
              <w:pStyle w:val="TableContents"/>
            </w:pPr>
            <w:r>
              <w:t>None.</w:t>
            </w:r>
          </w:p>
        </w:tc>
      </w:tr>
      <w:tr w:rsidR="003423F0" w14:paraId="47F16DE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4589B2" w14:textId="77777777" w:rsidR="003423F0" w:rsidRDefault="00000000">
            <w:pPr>
              <w:pStyle w:val="TableContents"/>
            </w:pPr>
            <w:r>
              <w:t>Exceptions: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C06BB9" w14:textId="77777777" w:rsidR="003423F0" w:rsidRDefault="00000000">
            <w:pPr>
              <w:pStyle w:val="TableContents"/>
            </w:pPr>
            <w:r>
              <w:rPr>
                <w:b/>
                <w:bCs/>
              </w:rPr>
              <w:t>Exception #1:</w:t>
            </w:r>
            <w:r>
              <w:t xml:space="preserve"> User encounters errors while deleting the notification.</w:t>
            </w:r>
            <w:r>
              <w:br/>
              <w:t>1. User receives an error message indicating the issue.</w:t>
            </w:r>
            <w:r>
              <w:br/>
              <w:t>2. User retries the delete operation.</w:t>
            </w:r>
          </w:p>
        </w:tc>
      </w:tr>
      <w:tr w:rsidR="003423F0" w14:paraId="397C9AA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12EF26" w14:textId="77777777" w:rsidR="003423F0" w:rsidRDefault="00000000">
            <w:pPr>
              <w:pStyle w:val="TableContents"/>
            </w:pPr>
            <w:r>
              <w:t>Priority:</w:t>
            </w:r>
          </w:p>
        </w:tc>
        <w:tc>
          <w:tcPr>
            <w:tcW w:w="7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6D344F" w14:textId="77777777" w:rsidR="003423F0" w:rsidRDefault="00000000">
            <w:pPr>
              <w:pStyle w:val="TableContents"/>
            </w:pPr>
            <w:r>
              <w:t>Medium</w:t>
            </w:r>
          </w:p>
        </w:tc>
      </w:tr>
    </w:tbl>
    <w:p w14:paraId="7C46F932" w14:textId="77777777" w:rsidR="003423F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5A766EC" wp14:editId="622454DB">
            <wp:extent cx="5257800" cy="3676646"/>
            <wp:effectExtent l="0" t="0" r="0" b="0"/>
            <wp:docPr id="241643556" name="img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76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D2FA42" w14:textId="77777777" w:rsidR="003423F0" w:rsidRDefault="003423F0">
      <w:pPr>
        <w:pStyle w:val="Firstparagraph"/>
      </w:pPr>
    </w:p>
    <w:sectPr w:rsidR="003423F0">
      <w:footerReference w:type="default" r:id="rId51"/>
      <w:pgSz w:w="12240" w:h="15840"/>
      <w:pgMar w:top="1440" w:right="1440" w:bottom="2016" w:left="1440" w:header="720" w:footer="14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E7BDA" w14:textId="77777777" w:rsidR="006C29DA" w:rsidRDefault="006C29DA">
      <w:r>
        <w:separator/>
      </w:r>
    </w:p>
  </w:endnote>
  <w:endnote w:type="continuationSeparator" w:id="0">
    <w:p w14:paraId="6A52D907" w14:textId="77777777" w:rsidR="006C29DA" w:rsidRDefault="006C2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78D49" w14:textId="77777777" w:rsidR="00000000" w:rsidRDefault="00000000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72CEE" w14:textId="77777777" w:rsidR="006C29DA" w:rsidRDefault="006C29DA">
      <w:r>
        <w:rPr>
          <w:color w:val="000000"/>
        </w:rPr>
        <w:separator/>
      </w:r>
    </w:p>
  </w:footnote>
  <w:footnote w:type="continuationSeparator" w:id="0">
    <w:p w14:paraId="3DB5F8BA" w14:textId="77777777" w:rsidR="006C29DA" w:rsidRDefault="006C29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F0F80"/>
    <w:multiLevelType w:val="multilevel"/>
    <w:tmpl w:val="93B651D6"/>
    <w:styleLink w:val="Numbering4"/>
    <w:lvl w:ilvl="0">
      <w:start w:val="1"/>
      <w:numFmt w:val="upperRoman"/>
      <w:lvlText w:val="%1."/>
      <w:lvlJc w:val="left"/>
      <w:pPr>
        <w:ind w:left="283" w:hanging="283"/>
      </w:pPr>
    </w:lvl>
    <w:lvl w:ilvl="1">
      <w:start w:val="2"/>
      <w:numFmt w:val="upperRoman"/>
      <w:lvlText w:val="%2."/>
      <w:lvlJc w:val="left"/>
      <w:pPr>
        <w:ind w:left="567" w:hanging="283"/>
      </w:pPr>
    </w:lvl>
    <w:lvl w:ilvl="2">
      <w:start w:val="3"/>
      <w:numFmt w:val="upperRoman"/>
      <w:lvlText w:val="%3."/>
      <w:lvlJc w:val="left"/>
      <w:pPr>
        <w:ind w:left="850" w:hanging="283"/>
      </w:pPr>
    </w:lvl>
    <w:lvl w:ilvl="3">
      <w:start w:val="4"/>
      <w:numFmt w:val="upperRoman"/>
      <w:lvlText w:val="%4."/>
      <w:lvlJc w:val="left"/>
      <w:pPr>
        <w:ind w:left="1134" w:hanging="283"/>
      </w:pPr>
    </w:lvl>
    <w:lvl w:ilvl="4">
      <w:start w:val="5"/>
      <w:numFmt w:val="upperRoman"/>
      <w:lvlText w:val="%5."/>
      <w:lvlJc w:val="left"/>
      <w:pPr>
        <w:ind w:left="1417" w:hanging="283"/>
      </w:pPr>
    </w:lvl>
    <w:lvl w:ilvl="5">
      <w:start w:val="6"/>
      <w:numFmt w:val="upperRoman"/>
      <w:lvlText w:val="%6."/>
      <w:lvlJc w:val="left"/>
      <w:pPr>
        <w:ind w:left="1701" w:hanging="283"/>
      </w:pPr>
    </w:lvl>
    <w:lvl w:ilvl="6">
      <w:start w:val="7"/>
      <w:numFmt w:val="upperRoman"/>
      <w:lvlText w:val="%7."/>
      <w:lvlJc w:val="left"/>
      <w:pPr>
        <w:ind w:left="1984" w:hanging="283"/>
      </w:pPr>
    </w:lvl>
    <w:lvl w:ilvl="7">
      <w:start w:val="8"/>
      <w:numFmt w:val="upperRoman"/>
      <w:lvlText w:val="%8."/>
      <w:lvlJc w:val="left"/>
      <w:pPr>
        <w:ind w:left="2268" w:hanging="283"/>
      </w:pPr>
    </w:lvl>
    <w:lvl w:ilvl="8">
      <w:start w:val="9"/>
      <w:numFmt w:val="upperRoman"/>
      <w:lvlText w:val="%9."/>
      <w:lvlJc w:val="left"/>
      <w:pPr>
        <w:ind w:left="2551" w:hanging="283"/>
      </w:pPr>
    </w:lvl>
  </w:abstractNum>
  <w:abstractNum w:abstractNumId="1" w15:restartNumberingAfterBreak="0">
    <w:nsid w:val="094C5A63"/>
    <w:multiLevelType w:val="multilevel"/>
    <w:tmpl w:val="BAE2111A"/>
    <w:styleLink w:val="List3"/>
    <w:lvl w:ilvl="0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3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4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5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6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7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8">
      <w:numFmt w:val="bullet"/>
      <w:lvlText w:val="☑"/>
      <w:lvlJc w:val="left"/>
      <w:pPr>
        <w:ind w:left="224" w:hanging="224"/>
      </w:pPr>
      <w:rPr>
        <w:rFonts w:ascii="StarSymbol" w:hAnsi="StarSymbol"/>
      </w:rPr>
    </w:lvl>
  </w:abstractNum>
  <w:abstractNum w:abstractNumId="2" w15:restartNumberingAfterBreak="0">
    <w:nsid w:val="0A8124FD"/>
    <w:multiLevelType w:val="multilevel"/>
    <w:tmpl w:val="61D8017E"/>
    <w:styleLink w:val="List1"/>
    <w:lvl w:ilvl="0">
      <w:numFmt w:val="bullet"/>
      <w:lvlText w:val="•"/>
      <w:lvlJc w:val="left"/>
      <w:pPr>
        <w:ind w:left="227" w:hanging="227"/>
      </w:pPr>
      <w:rPr>
        <w:rFonts w:ascii="StarSymbol" w:hAnsi="StarSymbol"/>
      </w:rPr>
    </w:lvl>
    <w:lvl w:ilvl="1">
      <w:numFmt w:val="bullet"/>
      <w:lvlText w:val="•"/>
      <w:lvlJc w:val="left"/>
      <w:pPr>
        <w:ind w:left="454" w:hanging="227"/>
      </w:pPr>
      <w:rPr>
        <w:rFonts w:ascii="StarSymbol" w:hAnsi="StarSymbol"/>
      </w:rPr>
    </w:lvl>
    <w:lvl w:ilvl="2">
      <w:numFmt w:val="bullet"/>
      <w:lvlText w:val="•"/>
      <w:lvlJc w:val="left"/>
      <w:pPr>
        <w:ind w:left="680" w:hanging="227"/>
      </w:pPr>
      <w:rPr>
        <w:rFonts w:ascii="StarSymbol" w:hAnsi="StarSymbol"/>
      </w:rPr>
    </w:lvl>
    <w:lvl w:ilvl="3">
      <w:numFmt w:val="bullet"/>
      <w:lvlText w:val="•"/>
      <w:lvlJc w:val="left"/>
      <w:pPr>
        <w:ind w:left="907" w:hanging="227"/>
      </w:pPr>
      <w:rPr>
        <w:rFonts w:ascii="StarSymbol" w:hAnsi="StarSymbol"/>
      </w:rPr>
    </w:lvl>
    <w:lvl w:ilvl="4">
      <w:numFmt w:val="bullet"/>
      <w:lvlText w:val="•"/>
      <w:lvlJc w:val="left"/>
      <w:pPr>
        <w:ind w:left="1134" w:hanging="227"/>
      </w:pPr>
      <w:rPr>
        <w:rFonts w:ascii="StarSymbol" w:hAnsi="StarSymbol"/>
      </w:rPr>
    </w:lvl>
    <w:lvl w:ilvl="5">
      <w:numFmt w:val="bullet"/>
      <w:lvlText w:val="•"/>
      <w:lvlJc w:val="left"/>
      <w:pPr>
        <w:ind w:left="1361" w:hanging="227"/>
      </w:pPr>
      <w:rPr>
        <w:rFonts w:ascii="StarSymbol" w:hAnsi="StarSymbol"/>
      </w:rPr>
    </w:lvl>
    <w:lvl w:ilvl="6">
      <w:numFmt w:val="bullet"/>
      <w:lvlText w:val="•"/>
      <w:lvlJc w:val="left"/>
      <w:pPr>
        <w:ind w:left="1587" w:hanging="227"/>
      </w:pPr>
      <w:rPr>
        <w:rFonts w:ascii="StarSymbol" w:hAnsi="StarSymbol"/>
      </w:rPr>
    </w:lvl>
    <w:lvl w:ilvl="7">
      <w:numFmt w:val="bullet"/>
      <w:lvlText w:val="•"/>
      <w:lvlJc w:val="left"/>
      <w:pPr>
        <w:ind w:left="1814" w:hanging="227"/>
      </w:pPr>
      <w:rPr>
        <w:rFonts w:ascii="StarSymbol" w:hAnsi="StarSymbol"/>
      </w:rPr>
    </w:lvl>
    <w:lvl w:ilvl="8">
      <w:numFmt w:val="bullet"/>
      <w:lvlText w:val="•"/>
      <w:lvlJc w:val="left"/>
      <w:pPr>
        <w:ind w:left="2041" w:hanging="227"/>
      </w:pPr>
      <w:rPr>
        <w:rFonts w:ascii="StarSymbol" w:hAnsi="StarSymbol"/>
      </w:rPr>
    </w:lvl>
  </w:abstractNum>
  <w:abstractNum w:abstractNumId="3" w15:restartNumberingAfterBreak="0">
    <w:nsid w:val="19546C54"/>
    <w:multiLevelType w:val="multilevel"/>
    <w:tmpl w:val="48960502"/>
    <w:styleLink w:val="Numbering3"/>
    <w:lvl w:ilvl="0">
      <w:start w:val="1"/>
      <w:numFmt w:val="decimal"/>
      <w:lvlText w:val="%1"/>
      <w:lvlJc w:val="left"/>
      <w:pPr>
        <w:ind w:left="1701" w:hanging="1701"/>
      </w:pPr>
    </w:lvl>
    <w:lvl w:ilvl="1">
      <w:start w:val="2"/>
      <w:numFmt w:val="decimal"/>
      <w:lvlText w:val="%2"/>
      <w:lvlJc w:val="left"/>
      <w:pPr>
        <w:ind w:left="3402" w:hanging="1701"/>
      </w:pPr>
    </w:lvl>
    <w:lvl w:ilvl="2">
      <w:start w:val="3"/>
      <w:numFmt w:val="decimal"/>
      <w:lvlText w:val="%3"/>
      <w:lvlJc w:val="left"/>
      <w:pPr>
        <w:ind w:left="5103" w:hanging="1701"/>
      </w:pPr>
    </w:lvl>
    <w:lvl w:ilvl="3">
      <w:start w:val="4"/>
      <w:numFmt w:val="decimal"/>
      <w:lvlText w:val="%4"/>
      <w:lvlJc w:val="left"/>
      <w:pPr>
        <w:ind w:left="6805" w:hanging="1701"/>
      </w:pPr>
    </w:lvl>
    <w:lvl w:ilvl="4">
      <w:start w:val="5"/>
      <w:numFmt w:val="decimal"/>
      <w:lvlText w:val="%5"/>
      <w:lvlJc w:val="left"/>
      <w:pPr>
        <w:ind w:left="8505" w:hanging="1701"/>
      </w:pPr>
    </w:lvl>
    <w:lvl w:ilvl="5">
      <w:start w:val="6"/>
      <w:numFmt w:val="decimal"/>
      <w:lvlText w:val="%6"/>
      <w:lvlJc w:val="left"/>
      <w:pPr>
        <w:ind w:left="10206" w:hanging="1701"/>
      </w:pPr>
    </w:lvl>
    <w:lvl w:ilvl="6">
      <w:start w:val="7"/>
      <w:numFmt w:val="decimal"/>
      <w:lvlText w:val="%7"/>
      <w:lvlJc w:val="left"/>
      <w:pPr>
        <w:ind w:left="11907" w:hanging="1701"/>
      </w:pPr>
    </w:lvl>
    <w:lvl w:ilvl="7">
      <w:start w:val="8"/>
      <w:numFmt w:val="decimal"/>
      <w:lvlText w:val="%8"/>
      <w:lvlJc w:val="left"/>
      <w:pPr>
        <w:ind w:left="13608" w:hanging="1701"/>
      </w:pPr>
    </w:lvl>
    <w:lvl w:ilvl="8">
      <w:start w:val="9"/>
      <w:numFmt w:val="decimal"/>
      <w:lvlText w:val="%9"/>
      <w:lvlJc w:val="left"/>
      <w:pPr>
        <w:ind w:left="15309" w:hanging="1701"/>
      </w:pPr>
    </w:lvl>
  </w:abstractNum>
  <w:abstractNum w:abstractNumId="4" w15:restartNumberingAfterBreak="0">
    <w:nsid w:val="2CDC2855"/>
    <w:multiLevelType w:val="multilevel"/>
    <w:tmpl w:val="E53E2D28"/>
    <w:styleLink w:val="Numbering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5" w15:restartNumberingAfterBreak="0">
    <w:nsid w:val="3B741E45"/>
    <w:multiLevelType w:val="multilevel"/>
    <w:tmpl w:val="CDC81616"/>
    <w:styleLink w:val="List5"/>
    <w:lvl w:ilvl="0">
      <w:numFmt w:val="bullet"/>
      <w:lvlText w:val="✗"/>
      <w:lvlJc w:val="left"/>
      <w:pPr>
        <w:ind w:left="227" w:hanging="227"/>
      </w:pPr>
      <w:rPr>
        <w:rFonts w:ascii="StarSymbol" w:hAnsi="StarSymbol"/>
      </w:rPr>
    </w:lvl>
    <w:lvl w:ilvl="1">
      <w:numFmt w:val="bullet"/>
      <w:lvlText w:val="✗"/>
      <w:lvlJc w:val="left"/>
      <w:pPr>
        <w:ind w:left="454" w:hanging="227"/>
      </w:pPr>
      <w:rPr>
        <w:rFonts w:ascii="StarSymbol" w:hAnsi="StarSymbol"/>
      </w:rPr>
    </w:lvl>
    <w:lvl w:ilvl="2">
      <w:numFmt w:val="bullet"/>
      <w:lvlText w:val="✗"/>
      <w:lvlJc w:val="left"/>
      <w:pPr>
        <w:ind w:left="680" w:hanging="227"/>
      </w:pPr>
      <w:rPr>
        <w:rFonts w:ascii="StarSymbol" w:hAnsi="StarSymbol"/>
      </w:rPr>
    </w:lvl>
    <w:lvl w:ilvl="3">
      <w:numFmt w:val="bullet"/>
      <w:lvlText w:val="✗"/>
      <w:lvlJc w:val="left"/>
      <w:pPr>
        <w:ind w:left="907" w:hanging="227"/>
      </w:pPr>
      <w:rPr>
        <w:rFonts w:ascii="StarSymbol" w:hAnsi="StarSymbol"/>
      </w:rPr>
    </w:lvl>
    <w:lvl w:ilvl="4">
      <w:numFmt w:val="bullet"/>
      <w:lvlText w:val="✗"/>
      <w:lvlJc w:val="left"/>
      <w:pPr>
        <w:ind w:left="1134" w:hanging="227"/>
      </w:pPr>
      <w:rPr>
        <w:rFonts w:ascii="StarSymbol" w:hAnsi="StarSymbol"/>
      </w:rPr>
    </w:lvl>
    <w:lvl w:ilvl="5">
      <w:numFmt w:val="bullet"/>
      <w:lvlText w:val="✗"/>
      <w:lvlJc w:val="left"/>
      <w:pPr>
        <w:ind w:left="1361" w:hanging="227"/>
      </w:pPr>
      <w:rPr>
        <w:rFonts w:ascii="StarSymbol" w:hAnsi="StarSymbol"/>
      </w:rPr>
    </w:lvl>
    <w:lvl w:ilvl="6">
      <w:numFmt w:val="bullet"/>
      <w:lvlText w:val="✗"/>
      <w:lvlJc w:val="left"/>
      <w:pPr>
        <w:ind w:left="1587" w:hanging="227"/>
      </w:pPr>
      <w:rPr>
        <w:rFonts w:ascii="StarSymbol" w:hAnsi="StarSymbol"/>
      </w:rPr>
    </w:lvl>
    <w:lvl w:ilvl="7">
      <w:numFmt w:val="bullet"/>
      <w:lvlText w:val="✗"/>
      <w:lvlJc w:val="left"/>
      <w:pPr>
        <w:ind w:left="1814" w:hanging="227"/>
      </w:pPr>
      <w:rPr>
        <w:rFonts w:ascii="StarSymbol" w:hAnsi="StarSymbol"/>
      </w:rPr>
    </w:lvl>
    <w:lvl w:ilvl="8">
      <w:numFmt w:val="bullet"/>
      <w:lvlText w:val="✗"/>
      <w:lvlJc w:val="left"/>
      <w:pPr>
        <w:ind w:left="2041" w:hanging="227"/>
      </w:pPr>
      <w:rPr>
        <w:rFonts w:ascii="StarSymbol" w:hAnsi="StarSymbol"/>
      </w:rPr>
    </w:lvl>
  </w:abstractNum>
  <w:abstractNum w:abstractNumId="6" w15:restartNumberingAfterBreak="0">
    <w:nsid w:val="3CB52C42"/>
    <w:multiLevelType w:val="multilevel"/>
    <w:tmpl w:val="4F087D4A"/>
    <w:styleLink w:val="List4"/>
    <w:lvl w:ilvl="0">
      <w:numFmt w:val="bullet"/>
      <w:lvlText w:val="➢"/>
      <w:lvlJc w:val="left"/>
      <w:pPr>
        <w:ind w:left="227" w:hanging="227"/>
      </w:pPr>
      <w:rPr>
        <w:rFonts w:ascii="StarSymbol" w:hAnsi="StarSymbol"/>
      </w:rPr>
    </w:lvl>
    <w:lvl w:ilvl="1">
      <w:numFmt w:val="bullet"/>
      <w:lvlText w:val=""/>
      <w:lvlJc w:val="left"/>
      <w:pPr>
        <w:ind w:left="454" w:hanging="227"/>
      </w:pPr>
      <w:rPr>
        <w:rFonts w:ascii="StarSymbol" w:hAnsi="StarSymbol"/>
      </w:rPr>
    </w:lvl>
    <w:lvl w:ilvl="2">
      <w:numFmt w:val="bullet"/>
      <w:lvlText w:val=""/>
      <w:lvlJc w:val="left"/>
      <w:pPr>
        <w:ind w:left="680" w:hanging="227"/>
      </w:pPr>
      <w:rPr>
        <w:rFonts w:ascii="StarSymbol" w:hAnsi="StarSymbol"/>
      </w:rPr>
    </w:lvl>
    <w:lvl w:ilvl="3">
      <w:numFmt w:val="bullet"/>
      <w:lvlText w:val=""/>
      <w:lvlJc w:val="left"/>
      <w:pPr>
        <w:ind w:left="907" w:hanging="227"/>
      </w:pPr>
      <w:rPr>
        <w:rFonts w:ascii="StarSymbol" w:hAnsi="StarSymbol"/>
      </w:rPr>
    </w:lvl>
    <w:lvl w:ilvl="4">
      <w:numFmt w:val="bullet"/>
      <w:lvlText w:val=""/>
      <w:lvlJc w:val="left"/>
      <w:pPr>
        <w:ind w:left="1134" w:hanging="227"/>
      </w:pPr>
      <w:rPr>
        <w:rFonts w:ascii="StarSymbol" w:hAnsi="StarSymbol"/>
      </w:rPr>
    </w:lvl>
    <w:lvl w:ilvl="5">
      <w:numFmt w:val="bullet"/>
      <w:lvlText w:val=""/>
      <w:lvlJc w:val="left"/>
      <w:pPr>
        <w:ind w:left="1361" w:hanging="227"/>
      </w:pPr>
      <w:rPr>
        <w:rFonts w:ascii="StarSymbol" w:hAnsi="StarSymbol"/>
      </w:rPr>
    </w:lvl>
    <w:lvl w:ilvl="6">
      <w:numFmt w:val="bullet"/>
      <w:lvlText w:val=""/>
      <w:lvlJc w:val="left"/>
      <w:pPr>
        <w:ind w:left="1587" w:hanging="227"/>
      </w:pPr>
      <w:rPr>
        <w:rFonts w:ascii="StarSymbol" w:hAnsi="StarSymbol"/>
      </w:rPr>
    </w:lvl>
    <w:lvl w:ilvl="7">
      <w:numFmt w:val="bullet"/>
      <w:lvlText w:val=""/>
      <w:lvlJc w:val="left"/>
      <w:pPr>
        <w:ind w:left="1814" w:hanging="227"/>
      </w:pPr>
      <w:rPr>
        <w:rFonts w:ascii="StarSymbol" w:hAnsi="StarSymbol"/>
      </w:rPr>
    </w:lvl>
    <w:lvl w:ilvl="8">
      <w:numFmt w:val="bullet"/>
      <w:lvlText w:val=""/>
      <w:lvlJc w:val="left"/>
      <w:pPr>
        <w:ind w:left="2041" w:hanging="227"/>
      </w:pPr>
      <w:rPr>
        <w:rFonts w:ascii="StarSymbol" w:hAnsi="StarSymbol"/>
      </w:rPr>
    </w:lvl>
  </w:abstractNum>
  <w:abstractNum w:abstractNumId="7" w15:restartNumberingAfterBreak="0">
    <w:nsid w:val="6ACC52C7"/>
    <w:multiLevelType w:val="multilevel"/>
    <w:tmpl w:val="CC5C8F0C"/>
    <w:styleLink w:val="Numbering2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%2"/>
      <w:lvlJc w:val="left"/>
      <w:pPr>
        <w:ind w:left="566" w:hanging="283"/>
      </w:pPr>
    </w:lvl>
    <w:lvl w:ilvl="2">
      <w:start w:val="3"/>
      <w:numFmt w:val="decimal"/>
      <w:lvlText w:val="%3"/>
      <w:lvlJc w:val="left"/>
      <w:pPr>
        <w:ind w:left="1133" w:hanging="567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8" w15:restartNumberingAfterBreak="0">
    <w:nsid w:val="725457E2"/>
    <w:multiLevelType w:val="multilevel"/>
    <w:tmpl w:val="5FB86A7E"/>
    <w:styleLink w:val="Numbering5"/>
    <w:lvl w:ilvl="0">
      <w:start w:val="1"/>
      <w:numFmt w:val="decimal"/>
      <w:lvlText w:val="%1."/>
      <w:lvlJc w:val="left"/>
      <w:pPr>
        <w:ind w:left="227" w:hanging="227"/>
      </w:pPr>
    </w:lvl>
    <w:lvl w:ilvl="1">
      <w:start w:val="2"/>
      <w:numFmt w:val="decimal"/>
      <w:lvlText w:val="%1.%2."/>
      <w:lvlJc w:val="left"/>
      <w:pPr>
        <w:ind w:left="624" w:hanging="369"/>
      </w:pPr>
    </w:lvl>
    <w:lvl w:ilvl="2">
      <w:start w:val="3"/>
      <w:numFmt w:val="lowerLetter"/>
      <w:lvlText w:val="%3)"/>
      <w:lvlJc w:val="left"/>
      <w:pPr>
        <w:ind w:left="879" w:hanging="255"/>
      </w:pPr>
    </w:lvl>
    <w:lvl w:ilvl="3">
      <w:numFmt w:val="bullet"/>
      <w:lvlText w:val="•"/>
      <w:lvlJc w:val="left"/>
      <w:pPr>
        <w:ind w:left="1134" w:hanging="224"/>
      </w:pPr>
      <w:rPr>
        <w:rFonts w:ascii="StarSymbol" w:hAnsi="StarSymbol"/>
      </w:rPr>
    </w:lvl>
    <w:lvl w:ilvl="4">
      <w:numFmt w:val="bullet"/>
      <w:lvlText w:val="•"/>
      <w:lvlJc w:val="left"/>
      <w:pPr>
        <w:ind w:left="1358" w:hanging="224"/>
      </w:pPr>
      <w:rPr>
        <w:rFonts w:ascii="StarSymbol" w:hAnsi="StarSymbol"/>
      </w:rPr>
    </w:lvl>
    <w:lvl w:ilvl="5">
      <w:numFmt w:val="bullet"/>
      <w:lvlText w:val="•"/>
      <w:lvlJc w:val="left"/>
      <w:pPr>
        <w:ind w:left="1582" w:hanging="224"/>
      </w:pPr>
      <w:rPr>
        <w:rFonts w:ascii="StarSymbol" w:hAnsi="StarSymbol"/>
      </w:rPr>
    </w:lvl>
    <w:lvl w:ilvl="6">
      <w:numFmt w:val="bullet"/>
      <w:lvlText w:val="•"/>
      <w:lvlJc w:val="left"/>
      <w:pPr>
        <w:ind w:left="1806" w:hanging="224"/>
      </w:pPr>
      <w:rPr>
        <w:rFonts w:ascii="StarSymbol" w:hAnsi="StarSymbol"/>
      </w:rPr>
    </w:lvl>
    <w:lvl w:ilvl="7">
      <w:numFmt w:val="bullet"/>
      <w:lvlText w:val="•"/>
      <w:lvlJc w:val="left"/>
      <w:pPr>
        <w:ind w:left="2030" w:hanging="224"/>
      </w:pPr>
      <w:rPr>
        <w:rFonts w:ascii="StarSymbol" w:hAnsi="StarSymbol"/>
      </w:rPr>
    </w:lvl>
    <w:lvl w:ilvl="8">
      <w:numFmt w:val="bullet"/>
      <w:lvlText w:val="•"/>
      <w:lvlJc w:val="left"/>
      <w:pPr>
        <w:ind w:left="2254" w:hanging="224"/>
      </w:pPr>
      <w:rPr>
        <w:rFonts w:ascii="StarSymbol" w:hAnsi="StarSymbol"/>
      </w:rPr>
    </w:lvl>
  </w:abstractNum>
  <w:abstractNum w:abstractNumId="9" w15:restartNumberingAfterBreak="0">
    <w:nsid w:val="7A43220D"/>
    <w:multiLevelType w:val="multilevel"/>
    <w:tmpl w:val="F1DC0776"/>
    <w:styleLink w:val="List2"/>
    <w:lvl w:ilvl="0">
      <w:numFmt w:val="bullet"/>
      <w:lvlText w:val="–"/>
      <w:lvlJc w:val="left"/>
      <w:pPr>
        <w:ind w:left="170" w:hanging="170"/>
      </w:pPr>
      <w:rPr>
        <w:rFonts w:ascii="StarSymbol" w:hAnsi="StarSymbol"/>
      </w:rPr>
    </w:lvl>
    <w:lvl w:ilvl="1">
      <w:numFmt w:val="bullet"/>
      <w:lvlText w:val="–"/>
      <w:lvlJc w:val="left"/>
      <w:pPr>
        <w:ind w:left="340" w:hanging="170"/>
      </w:pPr>
      <w:rPr>
        <w:rFonts w:ascii="StarSymbol" w:hAnsi="StarSymbol"/>
      </w:rPr>
    </w:lvl>
    <w:lvl w:ilvl="2">
      <w:numFmt w:val="bullet"/>
      <w:lvlText w:val="–"/>
      <w:lvlJc w:val="left"/>
      <w:pPr>
        <w:ind w:left="510" w:hanging="170"/>
      </w:pPr>
      <w:rPr>
        <w:rFonts w:ascii="StarSymbol" w:hAnsi="StarSymbol"/>
      </w:rPr>
    </w:lvl>
    <w:lvl w:ilvl="3">
      <w:numFmt w:val="bullet"/>
      <w:lvlText w:val="–"/>
      <w:lvlJc w:val="left"/>
      <w:pPr>
        <w:ind w:left="680" w:hanging="170"/>
      </w:pPr>
      <w:rPr>
        <w:rFonts w:ascii="StarSymbol" w:hAnsi="StarSymbol"/>
      </w:rPr>
    </w:lvl>
    <w:lvl w:ilvl="4">
      <w:numFmt w:val="bullet"/>
      <w:lvlText w:val="–"/>
      <w:lvlJc w:val="left"/>
      <w:pPr>
        <w:ind w:left="850" w:hanging="170"/>
      </w:pPr>
      <w:rPr>
        <w:rFonts w:ascii="StarSymbol" w:hAnsi="StarSymbol"/>
      </w:rPr>
    </w:lvl>
    <w:lvl w:ilvl="5">
      <w:numFmt w:val="bullet"/>
      <w:lvlText w:val="–"/>
      <w:lvlJc w:val="left"/>
      <w:pPr>
        <w:ind w:left="1020" w:hanging="170"/>
      </w:pPr>
      <w:rPr>
        <w:rFonts w:ascii="StarSymbol" w:hAnsi="StarSymbol"/>
      </w:rPr>
    </w:lvl>
    <w:lvl w:ilvl="6">
      <w:numFmt w:val="bullet"/>
      <w:lvlText w:val="–"/>
      <w:lvlJc w:val="left"/>
      <w:pPr>
        <w:ind w:left="1191" w:hanging="170"/>
      </w:pPr>
      <w:rPr>
        <w:rFonts w:ascii="StarSymbol" w:hAnsi="StarSymbol"/>
      </w:rPr>
    </w:lvl>
    <w:lvl w:ilvl="7">
      <w:numFmt w:val="bullet"/>
      <w:lvlText w:val="–"/>
      <w:lvlJc w:val="left"/>
      <w:pPr>
        <w:ind w:left="1361" w:hanging="170"/>
      </w:pPr>
      <w:rPr>
        <w:rFonts w:ascii="StarSymbol" w:hAnsi="StarSymbol"/>
      </w:rPr>
    </w:lvl>
    <w:lvl w:ilvl="8">
      <w:numFmt w:val="bullet"/>
      <w:lvlText w:val="–"/>
      <w:lvlJc w:val="left"/>
      <w:pPr>
        <w:ind w:left="1531" w:hanging="170"/>
      </w:pPr>
      <w:rPr>
        <w:rFonts w:ascii="StarSymbol" w:hAnsi="StarSymbol"/>
      </w:rPr>
    </w:lvl>
  </w:abstractNum>
  <w:num w:numId="1" w16cid:durableId="1555771651">
    <w:abstractNumId w:val="4"/>
  </w:num>
  <w:num w:numId="2" w16cid:durableId="445856585">
    <w:abstractNumId w:val="7"/>
  </w:num>
  <w:num w:numId="3" w16cid:durableId="812336455">
    <w:abstractNumId w:val="3"/>
  </w:num>
  <w:num w:numId="4" w16cid:durableId="1764374937">
    <w:abstractNumId w:val="0"/>
  </w:num>
  <w:num w:numId="5" w16cid:durableId="1574504685">
    <w:abstractNumId w:val="8"/>
  </w:num>
  <w:num w:numId="6" w16cid:durableId="1321157382">
    <w:abstractNumId w:val="2"/>
  </w:num>
  <w:num w:numId="7" w16cid:durableId="1307279281">
    <w:abstractNumId w:val="9"/>
  </w:num>
  <w:num w:numId="8" w16cid:durableId="847408506">
    <w:abstractNumId w:val="1"/>
  </w:num>
  <w:num w:numId="9" w16cid:durableId="144129903">
    <w:abstractNumId w:val="6"/>
  </w:num>
  <w:num w:numId="10" w16cid:durableId="15839510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423F0"/>
    <w:rsid w:val="003423F0"/>
    <w:rsid w:val="006C29DA"/>
    <w:rsid w:val="007D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A9805"/>
  <w15:docId w15:val="{8898650E-772C-4D2A-A74A-73F8D21EF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en-U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uiPriority w:val="9"/>
    <w:unhideWhenUsed/>
    <w:qFormat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uiPriority w:val="9"/>
    <w:unhideWhenUsed/>
    <w:qFormat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outlineLvl w:val="4"/>
    </w:pPr>
    <w:rPr>
      <w:b/>
      <w:bCs/>
    </w:rPr>
  </w:style>
  <w:style w:type="paragraph" w:styleId="Heading6">
    <w:name w:val="heading 6"/>
    <w:basedOn w:val="Heading"/>
    <w:next w:val="Textbody"/>
    <w:uiPriority w:val="9"/>
    <w:semiHidden/>
    <w:unhideWhenUsed/>
    <w:qFormat/>
    <w:pPr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Standard"/>
    <w:pPr>
      <w:jc w:val="center"/>
    </w:pPr>
  </w:style>
  <w:style w:type="paragraph" w:styleId="Date">
    <w:name w:val="Date"/>
    <w:basedOn w:val="Standard"/>
    <w:pPr>
      <w:jc w:val="center"/>
    </w:pPr>
  </w:style>
  <w:style w:type="paragraph" w:customStyle="1" w:styleId="Abstract">
    <w:name w:val="Abstract"/>
    <w:basedOn w:val="Standard"/>
    <w:pPr>
      <w:spacing w:before="144" w:after="144"/>
      <w:ind w:left="567" w:right="567"/>
    </w:pPr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before="86" w:after="86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Caption"/>
  </w:style>
  <w:style w:type="paragraph" w:customStyle="1" w:styleId="FigureCaption">
    <w:name w:val="FigureCaption"/>
    <w:basedOn w:val="Caption"/>
  </w:style>
  <w:style w:type="paragraph" w:customStyle="1" w:styleId="Figure">
    <w:name w:val="Figure"/>
    <w:basedOn w:val="Standard"/>
    <w:pPr>
      <w:suppressLineNumbers/>
    </w:pPr>
  </w:style>
  <w:style w:type="paragraph" w:customStyle="1" w:styleId="FigureWithCaption">
    <w:name w:val="FigureWithCaption"/>
    <w:basedOn w:val="Figure"/>
    <w:pPr>
      <w:keepNext/>
    </w:p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before="144" w:after="144"/>
      <w:ind w:left="567" w:right="567"/>
    </w:p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character" w:customStyle="1" w:styleId="SourceText">
    <w:name w:val="Source_Text"/>
    <w:rPr>
      <w:rFonts w:ascii="Courier New" w:eastAsia="Courier New" w:hAnsi="Courier New" w:cs="Courier New"/>
      <w:sz w:val="20"/>
      <w:szCs w:val="20"/>
    </w:rPr>
  </w:style>
  <w:style w:type="paragraph" w:customStyle="1" w:styleId="DefinitionTerm">
    <w:name w:val="Definition Term"/>
    <w:basedOn w:val="Standard"/>
    <w:next w:val="DefinitionDefinition"/>
    <w:pPr>
      <w:spacing w:before="86" w:after="86"/>
    </w:pPr>
  </w:style>
  <w:style w:type="paragraph" w:customStyle="1" w:styleId="DefinitionDefinition">
    <w:name w:val="Definition Definition"/>
    <w:basedOn w:val="Standard"/>
    <w:next w:val="Textbody"/>
    <w:pPr>
      <w:ind w:left="720"/>
    </w:pPr>
  </w:style>
  <w:style w:type="paragraph" w:customStyle="1" w:styleId="TableContents">
    <w:name w:val="Table Contents"/>
    <w:basedOn w:val="Standard"/>
    <w:pPr>
      <w:suppressLineNumbers/>
      <w:ind w:left="43" w:right="43"/>
    </w:pPr>
  </w:style>
  <w:style w:type="paragraph" w:customStyle="1" w:styleId="TableHeading">
    <w:name w:val="Table Heading"/>
    <w:basedOn w:val="TableContents"/>
    <w:rPr>
      <w:b/>
      <w:bCs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styleId="Footer">
    <w:name w:val="footer"/>
    <w:basedOn w:val="Standard"/>
    <w:pPr>
      <w:suppressLineNumbers/>
      <w:tabs>
        <w:tab w:val="center" w:pos="4680"/>
        <w:tab w:val="right" w:pos="9360"/>
      </w:tabs>
    </w:pPr>
  </w:style>
  <w:style w:type="paragraph" w:customStyle="1" w:styleId="DefinitionTermTight">
    <w:name w:val="Definition Term Tight"/>
    <w:basedOn w:val="Standard"/>
    <w:next w:val="DefinitionDefinitionTight"/>
    <w:pPr>
      <w:spacing w:before="115" w:after="115"/>
    </w:pPr>
  </w:style>
  <w:style w:type="paragraph" w:customStyle="1" w:styleId="DefinitionDefinitionTight">
    <w:name w:val="Definition Definition Tight"/>
    <w:basedOn w:val="Standard"/>
    <w:pPr>
      <w:ind w:left="720"/>
    </w:p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paragraph" w:customStyle="1" w:styleId="Firstparagraph">
    <w:name w:val="First paragraph"/>
    <w:basedOn w:val="Textbody"/>
    <w:next w:val="Textbody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styleId="Emphasis">
    <w:name w:val="Emphasis"/>
    <w:rPr>
      <w:i/>
      <w:iCs/>
    </w:rPr>
  </w:style>
  <w:style w:type="character" w:customStyle="1" w:styleId="StrongEmphasis">
    <w:name w:val="Strong Emphasis"/>
    <w:rPr>
      <w:b/>
      <w:bCs/>
    </w:rPr>
  </w:style>
  <w:style w:type="character" w:customStyle="1" w:styleId="Strikeout">
    <w:name w:val="Strikeout"/>
    <w:rPr>
      <w:strike/>
    </w:rPr>
  </w:style>
  <w:style w:type="character" w:customStyle="1" w:styleId="Superscript">
    <w:name w:val="Superscript"/>
    <w:rPr>
      <w:position w:val="0"/>
      <w:vertAlign w:val="superscript"/>
    </w:rPr>
  </w:style>
  <w:style w:type="character" w:customStyle="1" w:styleId="Subscript">
    <w:name w:val="Subscript"/>
    <w:rPr>
      <w:position w:val="0"/>
      <w:vertAlign w:val="subscript"/>
    </w:rPr>
  </w:style>
  <w:style w:type="character" w:customStyle="1" w:styleId="Citation">
    <w:name w:val="Citation"/>
    <w:rPr>
      <w:i/>
      <w:iCs/>
    </w:rPr>
  </w:style>
  <w:style w:type="character" w:customStyle="1" w:styleId="Teletype">
    <w:name w:val="Teletype"/>
    <w:rPr>
      <w:rFonts w:ascii="Courier New" w:eastAsia="Courier New" w:hAnsi="Courier New"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Definition">
    <w:name w:val="Definition"/>
  </w:style>
  <w:style w:type="numbering" w:customStyle="1" w:styleId="Numbering1">
    <w:name w:val="Numbering 1"/>
    <w:basedOn w:val="NoList"/>
    <w:pPr>
      <w:numPr>
        <w:numId w:val="1"/>
      </w:numPr>
    </w:pPr>
  </w:style>
  <w:style w:type="numbering" w:customStyle="1" w:styleId="Numbering2">
    <w:name w:val="Numbering 2"/>
    <w:basedOn w:val="NoList"/>
    <w:pPr>
      <w:numPr>
        <w:numId w:val="2"/>
      </w:numPr>
    </w:pPr>
  </w:style>
  <w:style w:type="numbering" w:customStyle="1" w:styleId="Numbering3">
    <w:name w:val="Numbering 3"/>
    <w:basedOn w:val="NoList"/>
    <w:pPr>
      <w:numPr>
        <w:numId w:val="3"/>
      </w:numPr>
    </w:pPr>
  </w:style>
  <w:style w:type="numbering" w:customStyle="1" w:styleId="Numbering4">
    <w:name w:val="Numbering 4"/>
    <w:basedOn w:val="NoList"/>
    <w:pPr>
      <w:numPr>
        <w:numId w:val="4"/>
      </w:numPr>
    </w:pPr>
  </w:style>
  <w:style w:type="numbering" w:customStyle="1" w:styleId="Numbering5">
    <w:name w:val="Numbering 5"/>
    <w:basedOn w:val="NoList"/>
    <w:pPr>
      <w:numPr>
        <w:numId w:val="5"/>
      </w:numPr>
    </w:pPr>
  </w:style>
  <w:style w:type="numbering" w:customStyle="1" w:styleId="List1">
    <w:name w:val="List 1"/>
    <w:basedOn w:val="NoList"/>
    <w:pPr>
      <w:numPr>
        <w:numId w:val="6"/>
      </w:numPr>
    </w:pPr>
  </w:style>
  <w:style w:type="numbering" w:customStyle="1" w:styleId="List2">
    <w:name w:val="List 2"/>
    <w:basedOn w:val="NoList"/>
    <w:pPr>
      <w:numPr>
        <w:numId w:val="7"/>
      </w:numPr>
    </w:pPr>
  </w:style>
  <w:style w:type="numbering" w:customStyle="1" w:styleId="List3">
    <w:name w:val="List 3"/>
    <w:basedOn w:val="NoList"/>
    <w:pPr>
      <w:numPr>
        <w:numId w:val="8"/>
      </w:numPr>
    </w:pPr>
  </w:style>
  <w:style w:type="numbering" w:customStyle="1" w:styleId="List4">
    <w:name w:val="List 4"/>
    <w:basedOn w:val="NoList"/>
    <w:pPr>
      <w:numPr>
        <w:numId w:val="9"/>
      </w:numPr>
    </w:pPr>
  </w:style>
  <w:style w:type="numbering" w:customStyle="1" w:styleId="List5">
    <w:name w:val="List 5"/>
    <w:basedOn w:val="NoList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42" Type="http://schemas.openxmlformats.org/officeDocument/2006/relationships/image" Target="media/image36.svg"/><Relationship Id="rId47" Type="http://schemas.openxmlformats.org/officeDocument/2006/relationships/image" Target="media/image41.png"/><Relationship Id="rId50" Type="http://schemas.openxmlformats.org/officeDocument/2006/relationships/image" Target="media/image44.sv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image" Target="media/image31.png"/><Relationship Id="rId40" Type="http://schemas.openxmlformats.org/officeDocument/2006/relationships/image" Target="media/image34.sv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sv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svg"/><Relationship Id="rId8" Type="http://schemas.openxmlformats.org/officeDocument/2006/relationships/image" Target="media/image2.sv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svg"/><Relationship Id="rId46" Type="http://schemas.openxmlformats.org/officeDocument/2006/relationships/image" Target="media/image40.svg"/><Relationship Id="rId20" Type="http://schemas.openxmlformats.org/officeDocument/2006/relationships/image" Target="media/image14.sv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30.svg"/><Relationship Id="rId49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2220</Words>
  <Characters>12659</Characters>
  <Application>Microsoft Office Word</Application>
  <DocSecurity>0</DocSecurity>
  <Lines>105</Lines>
  <Paragraphs>29</Paragraphs>
  <ScaleCrop>false</ScaleCrop>
  <Company/>
  <LinksUpToDate>false</LinksUpToDate>
  <CharactersWithSpaces>14850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Documents</dc:title>
  <dc:subject/>
  <dc:creator>Dat Do</dc:creator>
  <dc:description/>
  <cp:lastModifiedBy>Dat Do</cp:lastModifiedBy>
  <cp:revision>3</cp:revision>
  <dcterms:created xsi:type="dcterms:W3CDTF">2024-02-13T02:12:00Z</dcterms:created>
  <dcterms:modified xsi:type="dcterms:W3CDTF">2024-02-13T02:12:00Z</dcterms:modified>
</cp:coreProperties>
</file>